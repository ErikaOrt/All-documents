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withheader"/>
        <w:tblW w:w="10768" w:type="dxa"/>
        <w:tblLook w:val="04A0" w:firstRow="1" w:lastRow="0" w:firstColumn="1" w:lastColumn="0" w:noHBand="0" w:noVBand="1"/>
      </w:tblPr>
      <w:tblGrid>
        <w:gridCol w:w="1756"/>
        <w:gridCol w:w="1478"/>
        <w:gridCol w:w="6969"/>
        <w:gridCol w:w="284"/>
        <w:gridCol w:w="281"/>
      </w:tblGrid>
      <w:tr w:rsidR="009C227F" w14:paraId="3731F3A1" w14:textId="77777777" w:rsidTr="00C74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8" w:type="dxa"/>
            <w:gridSpan w:val="5"/>
            <w:shd w:val="clear" w:color="auto" w:fill="F2F2F2" w:themeFill="background1" w:themeFillShade="F2"/>
          </w:tcPr>
          <w:p w14:paraId="4DAE6A54" w14:textId="77777777" w:rsidR="009C227F" w:rsidRDefault="009C227F" w:rsidP="006F0A36">
            <w:proofErr w:type="spellStart"/>
            <w:r>
              <w:t>Unit</w:t>
            </w:r>
            <w:proofErr w:type="spellEnd"/>
            <w:r>
              <w:t xml:space="preserve"> Test</w:t>
            </w:r>
          </w:p>
        </w:tc>
      </w:tr>
      <w:tr w:rsidR="009C227F" w:rsidRPr="009320A9" w14:paraId="2C8BCFA6" w14:textId="77777777" w:rsidTr="006472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  <w:shd w:val="clear" w:color="auto" w:fill="auto"/>
          </w:tcPr>
          <w:p w14:paraId="125C3C89" w14:textId="77777777" w:rsidR="009C227F" w:rsidRPr="009320A9" w:rsidRDefault="009C227F" w:rsidP="00D15AB0">
            <w:pPr>
              <w:jc w:val="center"/>
              <w:rPr>
                <w:b w:val="0"/>
              </w:rPr>
            </w:pPr>
            <w:proofErr w:type="spellStart"/>
            <w:r w:rsidRPr="009320A9">
              <w:t>Implemented</w:t>
            </w:r>
            <w:proofErr w:type="spellEnd"/>
            <w:r w:rsidRPr="009320A9">
              <w:t xml:space="preserve"> </w:t>
            </w:r>
            <w:proofErr w:type="spellStart"/>
            <w:r w:rsidRPr="009320A9">
              <w:t>By</w:t>
            </w:r>
            <w:proofErr w:type="spellEnd"/>
          </w:p>
        </w:tc>
        <w:tc>
          <w:tcPr>
            <w:tcW w:w="1478" w:type="dxa"/>
          </w:tcPr>
          <w:p w14:paraId="778B0D76" w14:textId="77777777" w:rsidR="009C227F" w:rsidRPr="009320A9" w:rsidRDefault="009C227F" w:rsidP="00D15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9320A9">
              <w:rPr>
                <w:b/>
              </w:rPr>
              <w:t>Review</w:t>
            </w:r>
            <w:proofErr w:type="spellEnd"/>
            <w:r w:rsidRPr="009320A9">
              <w:rPr>
                <w:b/>
              </w:rPr>
              <w:t xml:space="preserve"> Date</w:t>
            </w:r>
          </w:p>
        </w:tc>
        <w:tc>
          <w:tcPr>
            <w:tcW w:w="6969" w:type="dxa"/>
          </w:tcPr>
          <w:p w14:paraId="2C9062D3" w14:textId="71BCA8B2" w:rsidR="009C227F" w:rsidRPr="009320A9" w:rsidRDefault="00647214" w:rsidP="00D15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9320A9">
              <w:rPr>
                <w:b/>
              </w:rPr>
              <w:t>Reason</w:t>
            </w:r>
            <w:proofErr w:type="spellEnd"/>
          </w:p>
        </w:tc>
        <w:tc>
          <w:tcPr>
            <w:tcW w:w="284" w:type="dxa"/>
          </w:tcPr>
          <w:p w14:paraId="3A2C1557" w14:textId="4EF79243" w:rsidR="009C227F" w:rsidRPr="009320A9" w:rsidRDefault="009C227F" w:rsidP="00D15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81" w:type="dxa"/>
          </w:tcPr>
          <w:p w14:paraId="483B7888" w14:textId="30739D01" w:rsidR="009C227F" w:rsidRPr="009320A9" w:rsidRDefault="009C227F" w:rsidP="006472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9C227F" w:rsidRPr="00D875C1" w14:paraId="00F4D223" w14:textId="77777777" w:rsidTr="0064721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  <w:shd w:val="clear" w:color="auto" w:fill="auto"/>
          </w:tcPr>
          <w:p w14:paraId="0AA9EFC5" w14:textId="56E5D7EF" w:rsidR="009C227F" w:rsidRPr="00D875C1" w:rsidRDefault="00A72815" w:rsidP="00D15AB0">
            <w:pPr>
              <w:jc w:val="center"/>
            </w:pPr>
            <w:r>
              <w:t>QA</w:t>
            </w:r>
          </w:p>
        </w:tc>
        <w:tc>
          <w:tcPr>
            <w:tcW w:w="1478" w:type="dxa"/>
          </w:tcPr>
          <w:p w14:paraId="34601196" w14:textId="426DA87E" w:rsidR="009C227F" w:rsidRPr="00D875C1" w:rsidRDefault="00EB356D" w:rsidP="0064721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2023-0</w:t>
            </w:r>
            <w:r w:rsidR="00647214">
              <w:rPr>
                <w:color w:val="000000" w:themeColor="text1"/>
              </w:rPr>
              <w:t>6</w:t>
            </w:r>
            <w:r>
              <w:rPr>
                <w:color w:val="000000" w:themeColor="text1"/>
              </w:rPr>
              <w:t>-1</w:t>
            </w:r>
            <w:r w:rsidR="00647214">
              <w:rPr>
                <w:color w:val="000000" w:themeColor="text1"/>
              </w:rPr>
              <w:t>5</w:t>
            </w:r>
          </w:p>
        </w:tc>
        <w:tc>
          <w:tcPr>
            <w:tcW w:w="6969" w:type="dxa"/>
          </w:tcPr>
          <w:p w14:paraId="648F8A19" w14:textId="2BAE38FD" w:rsidR="009C227F" w:rsidRPr="00D875C1" w:rsidRDefault="00647214" w:rsidP="00647214">
            <w:pPr>
              <w:tabs>
                <w:tab w:val="left" w:pos="2292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</w:t>
            </w:r>
          </w:p>
        </w:tc>
        <w:tc>
          <w:tcPr>
            <w:tcW w:w="284" w:type="dxa"/>
          </w:tcPr>
          <w:p w14:paraId="71B1BC6B" w14:textId="77777777" w:rsidR="009C227F" w:rsidRPr="00D875C1" w:rsidRDefault="009C227F" w:rsidP="00D15AB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281" w:type="dxa"/>
          </w:tcPr>
          <w:p w14:paraId="4A963ED2" w14:textId="0DD33653" w:rsidR="009C227F" w:rsidRPr="00D875C1" w:rsidRDefault="009C227F" w:rsidP="00647214">
            <w:pPr>
              <w:tabs>
                <w:tab w:val="left" w:pos="288"/>
                <w:tab w:val="left" w:pos="1476"/>
                <w:tab w:val="center" w:pos="16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B2E4601" w14:textId="77777777" w:rsidR="009C227F" w:rsidRDefault="009C227F" w:rsidP="009C227F"/>
    <w:tbl>
      <w:tblPr>
        <w:tblStyle w:val="Tablewithheader"/>
        <w:tblW w:w="0" w:type="auto"/>
        <w:tblLook w:val="04A0" w:firstRow="1" w:lastRow="0" w:firstColumn="1" w:lastColumn="0" w:noHBand="0" w:noVBand="1"/>
      </w:tblPr>
      <w:tblGrid>
        <w:gridCol w:w="1980"/>
        <w:gridCol w:w="8810"/>
      </w:tblGrid>
      <w:tr w:rsidR="009C227F" w:rsidRPr="001B29F2" w14:paraId="07428756" w14:textId="77777777" w:rsidTr="00C74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49408488" w14:textId="77777777" w:rsidR="009C227F" w:rsidRDefault="009C227F" w:rsidP="00D15AB0">
            <w:r>
              <w:t>Project</w:t>
            </w:r>
          </w:p>
        </w:tc>
        <w:tc>
          <w:tcPr>
            <w:tcW w:w="8810" w:type="dxa"/>
            <w:shd w:val="clear" w:color="auto" w:fill="F2F2F2" w:themeFill="background1" w:themeFillShade="F2"/>
          </w:tcPr>
          <w:p w14:paraId="4B29377D" w14:textId="0A43ADBE" w:rsidR="0019413D" w:rsidRPr="00BF0314" w:rsidRDefault="00A72815" w:rsidP="00A55FF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  <w:lang w:val="es-ES"/>
              </w:rPr>
              <w:t>Plataforma de Administración de Bienes Muebles e Inmuebles</w:t>
            </w:r>
          </w:p>
        </w:tc>
      </w:tr>
      <w:tr w:rsidR="005A7208" w:rsidRPr="005F0CF4" w14:paraId="1C0AD34A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18C77C2E" w14:textId="0448E732" w:rsidR="005A7208" w:rsidRDefault="005A7208" w:rsidP="00D15AB0">
            <w:r>
              <w:t>Description</w:t>
            </w:r>
          </w:p>
        </w:tc>
        <w:tc>
          <w:tcPr>
            <w:tcW w:w="8810" w:type="dxa"/>
          </w:tcPr>
          <w:p w14:paraId="37F3B8F1" w14:textId="789F1659" w:rsidR="00A55FF5" w:rsidRPr="00EB356D" w:rsidRDefault="00A72815" w:rsidP="00CA7C8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</w:pPr>
            <w:r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  <w:t>Documento de pruebas del módulo de configuración (Catálogos</w:t>
            </w:r>
            <w:r w:rsidR="00E765BB"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  <w:t xml:space="preserve"> Generales y Bienes Muebles</w:t>
            </w:r>
            <w:r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9C227F" w14:paraId="5772C4B8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1E4EA850" w14:textId="77777777" w:rsidR="009C227F" w:rsidRDefault="009C227F" w:rsidP="00D15AB0">
            <w:r>
              <w:t>Module</w:t>
            </w:r>
          </w:p>
        </w:tc>
        <w:tc>
          <w:tcPr>
            <w:tcW w:w="8810" w:type="dxa"/>
          </w:tcPr>
          <w:p w14:paraId="4A9BD622" w14:textId="5E4D1D45" w:rsidR="009C227F" w:rsidRDefault="00A72815" w:rsidP="00D15A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Configuración</w:t>
            </w:r>
          </w:p>
        </w:tc>
      </w:tr>
      <w:tr w:rsidR="009C227F" w:rsidRPr="00191923" w14:paraId="78A060CE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68F1B609" w14:textId="77777777" w:rsidR="009C227F" w:rsidRDefault="009C227F" w:rsidP="00D15AB0">
            <w:proofErr w:type="spellStart"/>
            <w:r>
              <w:t>Program</w:t>
            </w:r>
            <w:proofErr w:type="spellEnd"/>
          </w:p>
        </w:tc>
        <w:tc>
          <w:tcPr>
            <w:tcW w:w="8810" w:type="dxa"/>
          </w:tcPr>
          <w:p w14:paraId="3121CC1E" w14:textId="028F556F" w:rsidR="00812ED5" w:rsidRPr="00FC009F" w:rsidRDefault="00E765BB" w:rsidP="00713D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Múltiples programas</w:t>
            </w:r>
          </w:p>
        </w:tc>
      </w:tr>
      <w:tr w:rsidR="009C227F" w14:paraId="32FED55B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3BAEAABC" w14:textId="77777777" w:rsidR="009C227F" w:rsidRDefault="009C227F" w:rsidP="00D15AB0">
            <w:proofErr w:type="spellStart"/>
            <w:r>
              <w:t>Configuration</w:t>
            </w:r>
            <w:proofErr w:type="spellEnd"/>
          </w:p>
        </w:tc>
        <w:tc>
          <w:tcPr>
            <w:tcW w:w="8810" w:type="dxa"/>
          </w:tcPr>
          <w:p w14:paraId="61782BF2" w14:textId="24D4E1FF" w:rsidR="00835735" w:rsidRDefault="00A72815" w:rsidP="001D2F3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URL: http:// </w:t>
            </w:r>
            <w:hyperlink r:id="rId8" w:history="1">
              <w:r w:rsidR="00835735" w:rsidRPr="0011143C">
                <w:rPr>
                  <w:rStyle w:val="Hipervnculo"/>
                </w:rPr>
                <w:t>http://10.200.4.165/</w:t>
              </w:r>
            </w:hyperlink>
          </w:p>
          <w:p w14:paraId="7FCA84AA" w14:textId="51EAD92D" w:rsidR="00A72815" w:rsidRDefault="00835735" w:rsidP="001D2F3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Usuario: </w:t>
            </w:r>
            <w:proofErr w:type="spellStart"/>
            <w:r>
              <w:t>irisqa</w:t>
            </w:r>
            <w:proofErr w:type="spellEnd"/>
          </w:p>
          <w:p w14:paraId="36D8B75A" w14:textId="4C96D50E" w:rsidR="00A72815" w:rsidRDefault="00835735" w:rsidP="001D2F3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Contraseña: hola</w:t>
            </w:r>
            <w:bookmarkStart w:id="0" w:name="_GoBack"/>
            <w:bookmarkEnd w:id="0"/>
          </w:p>
        </w:tc>
      </w:tr>
      <w:tr w:rsidR="009C227F" w14:paraId="30F9559E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754BDFD8" w14:textId="77777777" w:rsidR="009C227F" w:rsidRDefault="009C227F" w:rsidP="00D15AB0">
            <w:r>
              <w:t>Reference</w:t>
            </w:r>
          </w:p>
        </w:tc>
        <w:tc>
          <w:tcPr>
            <w:tcW w:w="8810" w:type="dxa"/>
          </w:tcPr>
          <w:p w14:paraId="7AD74EDC" w14:textId="30B1A819" w:rsidR="00B90C7D" w:rsidRPr="002E1361" w:rsidRDefault="00B90C7D" w:rsidP="00A7281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</w:rPr>
            </w:pPr>
          </w:p>
        </w:tc>
      </w:tr>
      <w:tr w:rsidR="009C227F" w14:paraId="2C8A8065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68566670" w14:textId="77777777" w:rsidR="009C227F" w:rsidRDefault="009C227F" w:rsidP="00D15AB0"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</w:p>
        </w:tc>
        <w:tc>
          <w:tcPr>
            <w:tcW w:w="8810" w:type="dxa"/>
          </w:tcPr>
          <w:p w14:paraId="55A4C0EF" w14:textId="2FD092D6" w:rsidR="009C227F" w:rsidRDefault="00A72815" w:rsidP="00D15A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Noé Treviño</w:t>
            </w:r>
          </w:p>
        </w:tc>
      </w:tr>
      <w:tr w:rsidR="009C227F" w14:paraId="76C6FBB8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586C67ED" w14:textId="77777777" w:rsidR="009C227F" w:rsidRDefault="009C227F" w:rsidP="00D15AB0">
            <w:proofErr w:type="spellStart"/>
            <w:r>
              <w:t>Creation</w:t>
            </w:r>
            <w:proofErr w:type="spellEnd"/>
            <w:r>
              <w:t xml:space="preserve"> Date</w:t>
            </w:r>
          </w:p>
        </w:tc>
        <w:tc>
          <w:tcPr>
            <w:tcW w:w="8810" w:type="dxa"/>
          </w:tcPr>
          <w:p w14:paraId="51DBC2A4" w14:textId="7547E4E3" w:rsidR="009C227F" w:rsidRDefault="009C227F" w:rsidP="00D15A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TIME \@ "yyyy-MM-dd" </w:instrText>
            </w:r>
            <w:r>
              <w:fldChar w:fldCharType="separate"/>
            </w:r>
            <w:r w:rsidR="00835735">
              <w:rPr>
                <w:noProof/>
              </w:rPr>
              <w:t>2023-06-26</w:t>
            </w:r>
            <w:r>
              <w:fldChar w:fldCharType="end"/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519360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A7025A" w14:textId="436EFE04" w:rsidR="00E765BB" w:rsidRDefault="00E765BB">
          <w:pPr>
            <w:pStyle w:val="TtuloTDC"/>
          </w:pPr>
          <w:r>
            <w:rPr>
              <w:lang w:val="es-ES"/>
            </w:rPr>
            <w:t>Listado de Menús</w:t>
          </w:r>
        </w:p>
        <w:p w14:paraId="626F1411" w14:textId="4E134AF7" w:rsidR="00F457FE" w:rsidRDefault="00E765BB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807423" w:history="1">
            <w:r w:rsidR="00F457FE" w:rsidRPr="00B045C5">
              <w:rPr>
                <w:rStyle w:val="Hipervnculo"/>
                <w:noProof/>
              </w:rPr>
              <w:t>Generales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_Toc137807423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3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5A61C24A" w14:textId="2DD1A041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24" w:history="1">
            <w:r w:rsidR="00F457FE" w:rsidRPr="00B045C5">
              <w:rPr>
                <w:rStyle w:val="Hipervnculo"/>
                <w:noProof/>
              </w:rPr>
              <w:t>Empleados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_Toc137807424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3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73678338" w14:textId="370D8B4F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25" w:history="1">
            <w:r w:rsidR="00F457FE" w:rsidRPr="00B045C5">
              <w:rPr>
                <w:rStyle w:val="Hipervnculo"/>
                <w:noProof/>
              </w:rPr>
              <w:t>Tipo de Dependencias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_Toc137807425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3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5220296" w14:textId="7E8777FC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26" w:history="1">
            <w:r w:rsidR="00F457FE" w:rsidRPr="00B045C5">
              <w:rPr>
                <w:rStyle w:val="Hipervnculo"/>
                <w:noProof/>
              </w:rPr>
              <w:t>Puestos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_Toc137807426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4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4CA2F73" w14:textId="71BCC575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27" w:history="1">
            <w:r w:rsidR="00F457FE" w:rsidRPr="00B045C5">
              <w:rPr>
                <w:rStyle w:val="Hipervnculo"/>
                <w:noProof/>
              </w:rPr>
              <w:t>Procesos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_Toc137807427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5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3B8B2B64" w14:textId="3C4FE7AE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28" w:history="1">
            <w:r w:rsidR="00F457FE" w:rsidRPr="00B045C5">
              <w:rPr>
                <w:rStyle w:val="Hipervnculo"/>
                <w:noProof/>
              </w:rPr>
              <w:t>Nivel de Reportes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_Toc137807428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6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50C6249" w14:textId="11C076A8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29" w:history="1">
            <w:r w:rsidR="00F457FE" w:rsidRPr="00B045C5">
              <w:rPr>
                <w:rStyle w:val="Hipervnculo"/>
                <w:noProof/>
              </w:rPr>
              <w:t>Área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_Toc137807429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7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272364E3" w14:textId="3D94155E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0" w:history="1">
            <w:r w:rsidR="00F457FE" w:rsidRPr="00B045C5">
              <w:rPr>
                <w:rStyle w:val="Hipervnculo"/>
                <w:noProof/>
              </w:rPr>
              <w:t>Secretarias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_Toc137807430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8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13E20E31" w14:textId="27A84C14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1" w:history="1">
            <w:r w:rsidR="00F457FE" w:rsidRPr="00B045C5">
              <w:rPr>
                <w:rStyle w:val="Hipervnculo"/>
                <w:noProof/>
              </w:rPr>
              <w:t>Entidades Federativas – NO SE SABES SI SE VA A UTILIZAR EN PABMI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_Toc137807431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9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2472A57" w14:textId="606C2B5B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2" w:history="1">
            <w:r w:rsidR="00F457FE" w:rsidRPr="00B045C5">
              <w:rPr>
                <w:rStyle w:val="Hipervnculo"/>
                <w:noProof/>
              </w:rPr>
              <w:t>Tipo de Clasificación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_Toc137807432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10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5F3042D1" w14:textId="1E95A0B5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3" w:history="1">
            <w:r w:rsidR="00F457FE" w:rsidRPr="00B045C5">
              <w:rPr>
                <w:rStyle w:val="Hipervnculo"/>
                <w:noProof/>
              </w:rPr>
              <w:t>Reportes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_Toc137807433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11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59802564" w14:textId="2F09A041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4" w:history="1">
            <w:r w:rsidR="00F457FE" w:rsidRPr="00B045C5">
              <w:rPr>
                <w:rStyle w:val="Hipervnculo"/>
                <w:noProof/>
              </w:rPr>
              <w:t>Transacciones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_Toc137807434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11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24274286" w14:textId="1A946FD1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5" w:history="1">
            <w:r w:rsidR="00F457FE" w:rsidRPr="00B045C5">
              <w:rPr>
                <w:rStyle w:val="Hipervnculo"/>
                <w:noProof/>
              </w:rPr>
              <w:t>Dependencias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_Toc137807435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12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112FD650" w14:textId="7CE77628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6" w:history="1">
            <w:r w:rsidR="00F457FE" w:rsidRPr="00B045C5">
              <w:rPr>
                <w:rStyle w:val="Hipervnculo"/>
                <w:noProof/>
              </w:rPr>
              <w:t>Municipios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_Toc137807436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13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733D8769" w14:textId="597C279E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7" w:history="1">
            <w:r w:rsidR="00F457FE" w:rsidRPr="00B045C5">
              <w:rPr>
                <w:rStyle w:val="Hipervnculo"/>
                <w:noProof/>
              </w:rPr>
              <w:t>Notificaciones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_Toc137807437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14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1A80CADF" w14:textId="01CF2569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8" w:history="1">
            <w:r w:rsidR="00F457FE" w:rsidRPr="00B045C5">
              <w:rPr>
                <w:rStyle w:val="Hipervnculo"/>
                <w:noProof/>
              </w:rPr>
              <w:t>Proveedores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_Toc137807438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15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59F38D13" w14:textId="4D67C4CF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9" w:history="1">
            <w:r w:rsidR="00F457FE" w:rsidRPr="00B045C5">
              <w:rPr>
                <w:rStyle w:val="Hipervnculo"/>
                <w:noProof/>
              </w:rPr>
              <w:t>Titular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_Toc137807439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16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F77F75A" w14:textId="120992D7" w:rsidR="00F457FE" w:rsidRDefault="00164518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0" w:history="1">
            <w:r w:rsidR="00F457FE" w:rsidRPr="00B045C5">
              <w:rPr>
                <w:rStyle w:val="Hipervnculo"/>
                <w:noProof/>
              </w:rPr>
              <w:t>Bienes Muebles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_Toc137807440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17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85935A6" w14:textId="2CA125CC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1" w:history="1">
            <w:r w:rsidR="00F457FE" w:rsidRPr="00B045C5">
              <w:rPr>
                <w:rStyle w:val="Hipervnculo"/>
                <w:noProof/>
              </w:rPr>
              <w:t>Presentación Muebles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_Toc137807441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17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416C082E" w14:textId="74CBDA55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2" w:history="1">
            <w:r w:rsidR="00F457FE" w:rsidRPr="00B045C5">
              <w:rPr>
                <w:rStyle w:val="Hipervnculo"/>
                <w:noProof/>
              </w:rPr>
              <w:t>Activo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_Toc137807442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18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882B59C" w14:textId="0B10B3B7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3" w:history="1">
            <w:r w:rsidR="00F457FE" w:rsidRPr="00B045C5">
              <w:rPr>
                <w:rStyle w:val="Hipervnculo"/>
                <w:noProof/>
              </w:rPr>
              <w:t>Tipo de Proceso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_Toc137807443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19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797E06E6" w14:textId="5278297E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4" w:history="1">
            <w:r w:rsidR="00F457FE" w:rsidRPr="00B045C5">
              <w:rPr>
                <w:rStyle w:val="Hipervnculo"/>
                <w:noProof/>
              </w:rPr>
              <w:t>Tipo de Transacción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_Toc137807444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20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72DB8E9A" w14:textId="7454F01C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5" w:history="1">
            <w:r w:rsidR="00F457FE" w:rsidRPr="00B045C5">
              <w:rPr>
                <w:rStyle w:val="Hipervnculo"/>
                <w:noProof/>
              </w:rPr>
              <w:t>Modelos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_Toc137807445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21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BFA9D42" w14:textId="12DEE424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6" w:history="1">
            <w:r w:rsidR="00F457FE" w:rsidRPr="00B045C5">
              <w:rPr>
                <w:rStyle w:val="Hipervnculo"/>
                <w:noProof/>
              </w:rPr>
              <w:t>Tipos de Activo Fijo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_Toc137807446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22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086FDBCD" w14:textId="6788BD91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7" w:history="1">
            <w:r w:rsidR="00F457FE" w:rsidRPr="00B045C5">
              <w:rPr>
                <w:rStyle w:val="Hipervnculo"/>
                <w:noProof/>
              </w:rPr>
              <w:t>Tipo de Bien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_Toc137807447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23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464FED76" w14:textId="394BC170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8" w:history="1">
            <w:r w:rsidR="00F457FE" w:rsidRPr="00B045C5">
              <w:rPr>
                <w:rStyle w:val="Hipervnculo"/>
                <w:noProof/>
              </w:rPr>
              <w:t>Tipo de Proveedor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_Toc137807448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24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0355A53B" w14:textId="5FE82CC8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9" w:history="1">
            <w:r w:rsidR="00F457FE" w:rsidRPr="00B045C5">
              <w:rPr>
                <w:rStyle w:val="Hipervnculo"/>
                <w:noProof/>
              </w:rPr>
              <w:t>Motivos de Baja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_Toc137807449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25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07B0885A" w14:textId="04A6E534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50" w:history="1">
            <w:r w:rsidR="00F457FE" w:rsidRPr="00B045C5">
              <w:rPr>
                <w:rStyle w:val="Hipervnculo"/>
                <w:noProof/>
              </w:rPr>
              <w:t>Estatus de Resguardos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_Toc137807450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26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1A6B95DA" w14:textId="0D7F4CF0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51" w:history="1">
            <w:r w:rsidR="00F457FE" w:rsidRPr="00B045C5">
              <w:rPr>
                <w:rStyle w:val="Hipervnculo"/>
                <w:noProof/>
              </w:rPr>
              <w:t>Líneas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_Toc137807451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27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2C6085AB" w14:textId="26B9294B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52" w:history="1">
            <w:r w:rsidR="00F457FE" w:rsidRPr="00B045C5">
              <w:rPr>
                <w:rStyle w:val="Hipervnculo"/>
                <w:noProof/>
              </w:rPr>
              <w:t>Tipo de Comprobante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_Toc137807452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28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0DF4B0D0" w14:textId="1C9E5BF2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53" w:history="1">
            <w:r w:rsidR="00F457FE" w:rsidRPr="00B045C5">
              <w:rPr>
                <w:rStyle w:val="Hipervnculo"/>
                <w:noProof/>
              </w:rPr>
              <w:t>Tipo de Reportes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_Toc137807453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29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7F2FDE2C" w14:textId="1C7560A6" w:rsidR="00F457FE" w:rsidRDefault="00164518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54" w:history="1">
            <w:r w:rsidR="00F457FE" w:rsidRPr="00B045C5">
              <w:rPr>
                <w:rStyle w:val="Hipervnculo"/>
                <w:noProof/>
              </w:rPr>
              <w:t>Marcas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_Toc137807454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30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7B1202D2" w14:textId="6F065EC8" w:rsidR="00E765BB" w:rsidRDefault="00E765BB">
          <w:r>
            <w:rPr>
              <w:b/>
              <w:bCs/>
              <w:lang w:val="es-ES"/>
            </w:rPr>
            <w:fldChar w:fldCharType="end"/>
          </w:r>
        </w:p>
      </w:sdtContent>
    </w:sdt>
    <w:p w14:paraId="4830BFE6" w14:textId="36012391" w:rsidR="004B214E" w:rsidRDefault="004B214E" w:rsidP="009C227F">
      <w:pPr>
        <w:pStyle w:val="Ttulo1"/>
      </w:pPr>
    </w:p>
    <w:p w14:paraId="12DCD322" w14:textId="77777777" w:rsidR="00CB5DB1" w:rsidRDefault="00CB5DB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4BE4AC3" w14:textId="5A052803" w:rsidR="004B214E" w:rsidRPr="004B214E" w:rsidRDefault="004B214E" w:rsidP="004B214E">
      <w:pPr>
        <w:pStyle w:val="Ttulo1"/>
      </w:pPr>
      <w:bookmarkStart w:id="1" w:name="_Toc137807423"/>
      <w:r>
        <w:lastRenderedPageBreak/>
        <w:t>Generales</w:t>
      </w:r>
      <w:bookmarkEnd w:id="1"/>
    </w:p>
    <w:p w14:paraId="02B9EAEA" w14:textId="46BFD3E5" w:rsidR="009C227F" w:rsidRPr="004E76A3" w:rsidRDefault="00B81C09" w:rsidP="004B214E">
      <w:pPr>
        <w:pStyle w:val="Ttulo2"/>
      </w:pPr>
      <w:bookmarkStart w:id="2" w:name="_Toc137807424"/>
      <w:r>
        <w:t>Empleados</w:t>
      </w:r>
      <w:bookmarkEnd w:id="2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854F5B" w14:paraId="2303B117" w14:textId="77777777" w:rsidTr="00C74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175D2EC" w14:textId="77777777" w:rsidR="009C227F" w:rsidRDefault="009C227F" w:rsidP="00D15AB0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10297F42" w14:textId="43786C2D" w:rsidR="008739D1" w:rsidRPr="00AE1047" w:rsidRDefault="00A72815" w:rsidP="001D2F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</w:t>
            </w:r>
            <w:r w:rsidR="00B81C09">
              <w:rPr>
                <w:b w:val="0"/>
                <w:bCs w:val="0"/>
                <w:iCs/>
              </w:rPr>
              <w:t>.</w:t>
            </w:r>
          </w:p>
        </w:tc>
      </w:tr>
      <w:tr w:rsidR="00854F5B" w:rsidRPr="005135A0" w14:paraId="625B0A46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FAD75FA" w14:textId="77777777" w:rsidR="00FD7C97" w:rsidRDefault="00FD7C97" w:rsidP="00FD7C97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70435684" w14:textId="1B1536A0" w:rsidR="008518E4" w:rsidRPr="009E2F07" w:rsidRDefault="00A72815" w:rsidP="009E2F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Entrar a la pantalla, ver listado de registros existentes, </w:t>
            </w:r>
            <w:r w:rsidR="00B81C09">
              <w:rPr>
                <w:iCs/>
              </w:rPr>
              <w:t>poder agregar, modificar y eliminar un registro.</w:t>
            </w:r>
          </w:p>
        </w:tc>
      </w:tr>
      <w:tr w:rsidR="00854F5B" w14:paraId="6D2D922F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50B4A31" w14:textId="77777777" w:rsidR="00FD7C97" w:rsidRDefault="00FD7C97" w:rsidP="00FD7C97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590FBC83" w14:textId="0AFF2073" w:rsidR="0087195A" w:rsidRDefault="00CB5DB1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788C813D" w14:textId="65474992" w:rsidR="00CB5DB1" w:rsidRDefault="00CB5DB1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5F69FA53" wp14:editId="7FB53E01">
                  <wp:extent cx="5443220" cy="2256790"/>
                  <wp:effectExtent l="0" t="0" r="508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E5322" w14:textId="5639C30A" w:rsidR="00CB5DB1" w:rsidRDefault="00D16690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0FC49CD" wp14:editId="69A7F7EA">
                  <wp:extent cx="5443220" cy="2223135"/>
                  <wp:effectExtent l="0" t="0" r="5080" b="571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2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DCBBA" w14:textId="7AA9A444" w:rsidR="00CB5DB1" w:rsidRPr="008434F8" w:rsidRDefault="00CB5DB1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854F5B" w14:paraId="00330DA8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84DF968" w14:textId="77777777" w:rsidR="00FD7C97" w:rsidRDefault="00FD7C97" w:rsidP="00FD7C97">
            <w:proofErr w:type="spellStart"/>
            <w:r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37F7CD40" w14:textId="155AE54F" w:rsidR="009E2F07" w:rsidRDefault="00B81C09" w:rsidP="008719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5B1BC0CB" w14:textId="3EE9DDC3" w:rsidR="00B81C09" w:rsidRDefault="00B81C09" w:rsidP="00B81C09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1C052E5" w14:textId="0F91B634" w:rsidR="00B81C09" w:rsidRDefault="00B81C09" w:rsidP="00B81C09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6407ADBF" w14:textId="5BE1C573" w:rsidR="00B81C09" w:rsidRDefault="00B81C09" w:rsidP="00B81C09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6828CC50" w14:textId="511F28D2" w:rsidR="009E2F07" w:rsidRPr="009E2F07" w:rsidRDefault="00B81C09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854F5B" w14:paraId="46C158E3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19F8B6C" w14:textId="77777777" w:rsidR="00FD7C97" w:rsidRDefault="00FD7C97" w:rsidP="00FD7C97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20B47A37" w14:textId="44C43053" w:rsidR="00FD7C97" w:rsidRPr="00F94C9B" w:rsidRDefault="00064A14" w:rsidP="00FD7C97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 w:rsidR="00FD7C97">
              <w:rPr>
                <w:i/>
              </w:rPr>
              <w:tab/>
            </w:r>
          </w:p>
        </w:tc>
      </w:tr>
      <w:tr w:rsidR="00854F5B" w14:paraId="332D337F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B447F24" w14:textId="77777777" w:rsidR="00FD7C97" w:rsidRDefault="00FD7C97" w:rsidP="00FD7C97">
            <w:r>
              <w:t>Status</w:t>
            </w:r>
          </w:p>
        </w:tc>
        <w:tc>
          <w:tcPr>
            <w:tcW w:w="8788" w:type="dxa"/>
          </w:tcPr>
          <w:p w14:paraId="3DCE6CB5" w14:textId="59D8ADD6" w:rsidR="00FD7C97" w:rsidRDefault="00FD7C97" w:rsidP="00FD7C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3B529FC" w14:textId="6F3D98BC" w:rsidR="000169EF" w:rsidRDefault="000169EF" w:rsidP="00B81C09"/>
    <w:p w14:paraId="59F5C183" w14:textId="0579F11D" w:rsidR="004B214E" w:rsidRPr="004E76A3" w:rsidRDefault="004B214E" w:rsidP="004B214E">
      <w:pPr>
        <w:pStyle w:val="Ttulo2"/>
      </w:pPr>
      <w:bookmarkStart w:id="3" w:name="_Toc137807425"/>
      <w:r>
        <w:t>Tipo de Dependencias</w:t>
      </w:r>
      <w:bookmarkEnd w:id="3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004D04F5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40DAD2F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5BB9C1CF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394D4E5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5C3EDEB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688B0BB7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59333E88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5C21CF1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7B5A5196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2F8E49F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6CDDABDA" wp14:editId="0F16CD8C">
                  <wp:extent cx="5443220" cy="2256790"/>
                  <wp:effectExtent l="0" t="0" r="508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78ECA" w14:textId="70DB8E46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1EDF5D0" wp14:editId="10FBF313">
                  <wp:extent cx="5443220" cy="2282825"/>
                  <wp:effectExtent l="0" t="0" r="5080" b="317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8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D2722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5CE34834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DF2D8ED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0878B6B2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1A057FCA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600439E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1D2E44BD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130FB6C4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77A97EAA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655EC47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79561D28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1BF98D64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C6D38C4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45279E87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633BF72" w14:textId="7E2D1A6D" w:rsidR="004B214E" w:rsidRPr="004E76A3" w:rsidRDefault="004B214E" w:rsidP="004B214E">
      <w:pPr>
        <w:pStyle w:val="Ttulo2"/>
      </w:pPr>
      <w:bookmarkStart w:id="4" w:name="_Toc137807426"/>
      <w:r>
        <w:t>Puestos</w:t>
      </w:r>
      <w:bookmarkEnd w:id="4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29DCB174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A44692E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5D83F1B6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E6DD08D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2907CEB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4C150BAD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7F0D056F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5E68FDC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5F0D2E57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17B7A2BD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216E7BD3" wp14:editId="2691240C">
                  <wp:extent cx="5443220" cy="2256790"/>
                  <wp:effectExtent l="0" t="0" r="508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AEC0C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</w:p>
          <w:p w14:paraId="6929AE35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357D7A5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1967FE4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75B51E60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405B2CD4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04D3A6D9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46B4808A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15B40055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770E3058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9CA7388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56BEF6C8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256BC5C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6618A10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16FA8FCF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28E3084" w14:textId="77777777" w:rsidR="004B214E" w:rsidRDefault="004B214E" w:rsidP="004B214E"/>
    <w:p w14:paraId="469ED145" w14:textId="7D78BF5D" w:rsidR="004B214E" w:rsidRPr="004E76A3" w:rsidRDefault="004B214E" w:rsidP="004B214E">
      <w:pPr>
        <w:pStyle w:val="Ttulo2"/>
      </w:pPr>
      <w:bookmarkStart w:id="5" w:name="_Toc137807427"/>
      <w:r>
        <w:t>Procesos</w:t>
      </w:r>
      <w:bookmarkEnd w:id="5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180C7B15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5CF1FED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0608BB77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468A134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1DA869B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276AC812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35FC8FDF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A11B813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44CCD943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01B7BFB4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5C0BE47B" wp14:editId="4F492223">
                  <wp:extent cx="5443220" cy="2256790"/>
                  <wp:effectExtent l="0" t="0" r="508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20023" w14:textId="28FDA35B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2570AD3B" wp14:editId="6EB27BBC">
                  <wp:extent cx="5443220" cy="2269490"/>
                  <wp:effectExtent l="0" t="0" r="508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F765C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3CFB2CE8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5283FCB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64242A28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5A72317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69DFD859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4B7BCACA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671F75E8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30CBB484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AF6A224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32B6FB19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FA75EB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1D8FBE8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4C449F7D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2E895CD" w14:textId="77777777" w:rsidR="004B214E" w:rsidRDefault="004B214E" w:rsidP="004B214E"/>
    <w:p w14:paraId="76559034" w14:textId="3C5DE900" w:rsidR="004B214E" w:rsidRPr="004E76A3" w:rsidRDefault="004B214E" w:rsidP="004B214E">
      <w:pPr>
        <w:pStyle w:val="Ttulo2"/>
      </w:pPr>
      <w:bookmarkStart w:id="6" w:name="_Toc137807428"/>
      <w:r>
        <w:t>Nivel de Reportes</w:t>
      </w:r>
      <w:bookmarkEnd w:id="6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17851DDD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B8A05AA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09081E75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ECEC259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8D752F7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2796C9F7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5D61014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D02C452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788F00C9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211E0F6A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1805DEB3" wp14:editId="343D44EE">
                  <wp:extent cx="5443220" cy="2256790"/>
                  <wp:effectExtent l="0" t="0" r="508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21AAB" w14:textId="46ECD94D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07594CAC" wp14:editId="07DF12F7">
                  <wp:extent cx="5443220" cy="2269490"/>
                  <wp:effectExtent l="0" t="0" r="508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25E86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2CFF4E14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D7A4539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06BE8C67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571D0616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0F7F5C74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240A752E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403E318A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375A99CF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9633207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4D830B70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5BB4965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9CB7709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7DA27021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00343E2" w14:textId="77777777" w:rsidR="00D16690" w:rsidRDefault="00D16690" w:rsidP="004B214E">
      <w:pPr>
        <w:pStyle w:val="Ttulo2"/>
      </w:pPr>
    </w:p>
    <w:p w14:paraId="6DD8F9E1" w14:textId="77A0CBA9" w:rsidR="004B214E" w:rsidRPr="004E76A3" w:rsidRDefault="00D16690" w:rsidP="004B214E">
      <w:pPr>
        <w:pStyle w:val="Ttulo2"/>
      </w:pPr>
      <w:bookmarkStart w:id="7" w:name="_Toc137807429"/>
      <w:r>
        <w:t>Área</w:t>
      </w:r>
      <w:bookmarkEnd w:id="7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4D201900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7F71C62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1E08A7F5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7BF97887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36BFB46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4093AA4F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0B25184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C91DF76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082536A9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16AEA0AD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52A67916" wp14:editId="57802099">
                  <wp:extent cx="5443220" cy="2256790"/>
                  <wp:effectExtent l="0" t="0" r="508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6D7ED" w14:textId="0746CBB9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42023DAA" wp14:editId="6B048B35">
                  <wp:extent cx="5443220" cy="2268220"/>
                  <wp:effectExtent l="0" t="0" r="508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674A0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0C8E3FB5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92078D0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5DC79F6C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4E3BE699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6B0A58CA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06FD3C1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3BF6F7D3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1F9FBE1D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82EC55D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45566CFB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638C8B9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E4D2BB6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0192C268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B796335" w14:textId="77777777" w:rsidR="004B214E" w:rsidRDefault="004B214E" w:rsidP="004B214E"/>
    <w:p w14:paraId="26003EBF" w14:textId="2A576346" w:rsidR="004B214E" w:rsidRPr="004E76A3" w:rsidRDefault="004B214E" w:rsidP="004B214E">
      <w:pPr>
        <w:pStyle w:val="Ttulo2"/>
      </w:pPr>
      <w:bookmarkStart w:id="8" w:name="_Toc137807430"/>
      <w:r>
        <w:t>Secretarias</w:t>
      </w:r>
      <w:bookmarkEnd w:id="8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3F7FED7F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273F2EF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653BBAF3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AAF9973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9C6E639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4E7ADE51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6427815D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D9EAA52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0ED76E2C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79AA4175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33E010AC" wp14:editId="35EC72A6">
                  <wp:extent cx="5443220" cy="2256790"/>
                  <wp:effectExtent l="0" t="0" r="508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E1D8B" w14:textId="69AFB916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155C73B6" wp14:editId="16CFC41E">
                  <wp:extent cx="5443220" cy="2263775"/>
                  <wp:effectExtent l="0" t="0" r="5080" b="3175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8C196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42215248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A9ABFF3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7DC2AE15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309D4F8B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1E016156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35FFF1EA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36F07766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52B969A5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35E5FE9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269239A0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BC7EBA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E16B376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37EF8B83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FA8D91C" w14:textId="77777777" w:rsidR="004B214E" w:rsidRDefault="004B214E" w:rsidP="004B214E"/>
    <w:p w14:paraId="4089F72C" w14:textId="27F658A2" w:rsidR="004B214E" w:rsidRPr="004E76A3" w:rsidRDefault="004B214E" w:rsidP="004B214E">
      <w:pPr>
        <w:pStyle w:val="Ttulo2"/>
      </w:pPr>
      <w:bookmarkStart w:id="9" w:name="_Toc137807431"/>
      <w:r>
        <w:t>Entidades Federativas</w:t>
      </w:r>
      <w:r w:rsidR="00D16690">
        <w:t xml:space="preserve"> – NO SE SABES SI SE VA A UTILIZAR EN PABMI</w:t>
      </w:r>
      <w:bookmarkEnd w:id="9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153BA44A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7DC1ED1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2296FB83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6FB5CF1F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C1A5A3D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0A04A836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7FA36030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CD7B83F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535D1EFB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367A6EA2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32B238E4" wp14:editId="7A3D5C5D">
                  <wp:extent cx="5443220" cy="2256790"/>
                  <wp:effectExtent l="0" t="0" r="508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30277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</w:p>
          <w:p w14:paraId="6AC41696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06F8631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9AE20A0" w14:textId="77777777" w:rsidR="004B214E" w:rsidRDefault="004B214E" w:rsidP="00E765BB">
            <w:proofErr w:type="spellStart"/>
            <w:r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68267875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26E814A5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306CC640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57FE439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5073D67D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lastRenderedPageBreak/>
              <w:t>Eliminar un regiustro de la lista.</w:t>
            </w:r>
          </w:p>
        </w:tc>
      </w:tr>
      <w:tr w:rsidR="004B214E" w14:paraId="4FB6F6A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1FD14A3" w14:textId="77777777" w:rsidR="004B214E" w:rsidRDefault="004B214E" w:rsidP="00E765BB">
            <w:r>
              <w:lastRenderedPageBreak/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650D710D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0E828686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9209FCF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339FA4D0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06F76AE" w14:textId="77777777" w:rsidR="004B214E" w:rsidRDefault="004B214E" w:rsidP="004B214E"/>
    <w:p w14:paraId="68D7D809" w14:textId="1067A602" w:rsidR="004B214E" w:rsidRPr="004E76A3" w:rsidRDefault="004B214E" w:rsidP="004B214E">
      <w:pPr>
        <w:pStyle w:val="Ttulo2"/>
      </w:pPr>
      <w:bookmarkStart w:id="10" w:name="_Toc137807432"/>
      <w:r>
        <w:t>Tipo de Clasificación</w:t>
      </w:r>
      <w:bookmarkEnd w:id="10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5A68A0EA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B87C050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61E99E3E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0DB1E49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AF21C87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353D59FC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2CC3AA4D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C9BA96E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200190D8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771E720D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35B00C73" wp14:editId="3DDA70CB">
                  <wp:extent cx="5443220" cy="2256790"/>
                  <wp:effectExtent l="0" t="0" r="508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A56C7" w14:textId="73C2765A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drawing>
                <wp:inline distT="0" distB="0" distL="0" distR="0" wp14:anchorId="06434BC4" wp14:editId="5EBE556C">
                  <wp:extent cx="5443220" cy="2263775"/>
                  <wp:effectExtent l="0" t="0" r="5080" b="317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FD7B8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61878D65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9691A92" w14:textId="77777777" w:rsidR="004B214E" w:rsidRDefault="004B214E" w:rsidP="00E765BB">
            <w:proofErr w:type="spellStart"/>
            <w:r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002D41A3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633BC196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067E7A41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3D24BA8C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451569C5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2AC1A9F7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8484BF0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7895ED68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296588F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2A233E2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03AD4610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74330B6" w14:textId="77777777" w:rsidR="004B214E" w:rsidRDefault="004B214E" w:rsidP="004B214E"/>
    <w:p w14:paraId="65307C23" w14:textId="3E490492" w:rsidR="004B214E" w:rsidRPr="004E76A3" w:rsidRDefault="004B214E" w:rsidP="004B214E">
      <w:pPr>
        <w:pStyle w:val="Ttulo2"/>
      </w:pPr>
      <w:bookmarkStart w:id="11" w:name="_Toc137807433"/>
      <w:r>
        <w:lastRenderedPageBreak/>
        <w:t>Reportes</w:t>
      </w:r>
      <w:bookmarkEnd w:id="11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4CB88034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017351E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655D70AD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286CD6C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D1B1F2F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7488352C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71475D16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278DC52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1D515B49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527BC49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7282A487" wp14:editId="18EECBCD">
                  <wp:extent cx="5443220" cy="2256790"/>
                  <wp:effectExtent l="0" t="0" r="508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F2245" w14:textId="741A42C3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drawing>
                <wp:inline distT="0" distB="0" distL="0" distR="0" wp14:anchorId="2E802C86" wp14:editId="0638E9EC">
                  <wp:extent cx="5443220" cy="2263775"/>
                  <wp:effectExtent l="0" t="0" r="5080" b="317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926EF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6C4D7B76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9CB1305" w14:textId="77777777" w:rsidR="004B214E" w:rsidRDefault="004B214E" w:rsidP="00E765BB">
            <w:proofErr w:type="spellStart"/>
            <w:r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5EA594BC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1147DC0C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0CD1737B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5A47F539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159766BF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2C59DFD9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386420B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00A09AA8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4652E861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EED3FE2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3EB87AFC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5A9B6B0" w14:textId="77777777" w:rsidR="004B214E" w:rsidRDefault="004B214E" w:rsidP="004B214E"/>
    <w:p w14:paraId="2D16DB5A" w14:textId="2CF71DF3" w:rsidR="004B214E" w:rsidRPr="004E76A3" w:rsidRDefault="004B214E" w:rsidP="004B214E">
      <w:pPr>
        <w:pStyle w:val="Ttulo2"/>
      </w:pPr>
      <w:bookmarkStart w:id="12" w:name="_Toc137807434"/>
      <w:r>
        <w:t>Transacciones</w:t>
      </w:r>
      <w:bookmarkEnd w:id="12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74806F18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0E9E515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08064B39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74343F36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E32DE0E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007DC67C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1E8BFFD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369F55B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617D63CA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226A19BF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1DFC857E" wp14:editId="7B99EC3D">
                  <wp:extent cx="5443220" cy="2256790"/>
                  <wp:effectExtent l="0" t="0" r="508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A744D" w14:textId="00B52B7B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drawing>
                <wp:inline distT="0" distB="0" distL="0" distR="0" wp14:anchorId="4151CBC3" wp14:editId="7A02D144">
                  <wp:extent cx="5443220" cy="2263775"/>
                  <wp:effectExtent l="0" t="0" r="5080" b="3175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650F0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2A856B61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BE2060F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290F676F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4EFFDC13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48AA9B1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540BD708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65453169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3734213C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B7520BC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3775A47D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49468427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5EBBBC2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1F8EEDD3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148B777" w14:textId="77777777" w:rsidR="004B214E" w:rsidRDefault="004B214E" w:rsidP="004B214E"/>
    <w:p w14:paraId="4DB32E44" w14:textId="77777777" w:rsidR="004B214E" w:rsidRPr="00992735" w:rsidRDefault="004B214E" w:rsidP="004B214E"/>
    <w:p w14:paraId="1BD4B11A" w14:textId="1CE7BAEF" w:rsidR="004B214E" w:rsidRPr="004E76A3" w:rsidRDefault="004B214E" w:rsidP="004B214E">
      <w:pPr>
        <w:pStyle w:val="Ttulo2"/>
      </w:pPr>
      <w:bookmarkStart w:id="13" w:name="_Toc137807435"/>
      <w:r>
        <w:t>Dependencias</w:t>
      </w:r>
      <w:bookmarkEnd w:id="13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4DD89737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99B040B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5AF6EC6A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259930E1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92E0ABA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465E2AB5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2F61589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0F4FA63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61EB29F3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15B54AB0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5F084A72" wp14:editId="5C1CD406">
                  <wp:extent cx="5443220" cy="2256790"/>
                  <wp:effectExtent l="0" t="0" r="508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EFBA1" w14:textId="3A29196C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drawing>
                <wp:inline distT="0" distB="0" distL="0" distR="0" wp14:anchorId="55C11ADA" wp14:editId="6C2FF622">
                  <wp:extent cx="5443220" cy="2379980"/>
                  <wp:effectExtent l="0" t="0" r="5080" b="127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668DA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700623EE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48FDB7D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5DE42D50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15AB4D4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67C04FE4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57C5D96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5C317298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5749EDF4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69D6530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4F3FA280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645C2EB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A3A813B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417C9B3C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91958D0" w14:textId="73AF3E20" w:rsidR="004B214E" w:rsidRDefault="004B214E" w:rsidP="00B81C09"/>
    <w:p w14:paraId="1103E12F" w14:textId="0DDF0670" w:rsidR="004B214E" w:rsidRPr="004E76A3" w:rsidRDefault="004B214E" w:rsidP="004B214E">
      <w:pPr>
        <w:pStyle w:val="Ttulo2"/>
      </w:pPr>
      <w:bookmarkStart w:id="14" w:name="_Toc137807436"/>
      <w:r>
        <w:t>Municipios</w:t>
      </w:r>
      <w:bookmarkEnd w:id="14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214A6C41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CE276FA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76FB49C8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343BF13F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F27B0FC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70BD964D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17E2185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AA2DFAA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602A5F80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49EA4F7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4E29A5CA" wp14:editId="2ECA11A6">
                  <wp:extent cx="5443220" cy="2256790"/>
                  <wp:effectExtent l="0" t="0" r="508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B6E0C" w14:textId="4D1A2A0A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FCB99AC" wp14:editId="40D345BC">
                  <wp:extent cx="5443220" cy="2269490"/>
                  <wp:effectExtent l="0" t="0" r="508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B7E88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1338C4E5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7CBF7BA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46EB70AA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514DF848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373AC9C8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655BDF83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109A86F9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1FB3B092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3E62EC8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309D5ADD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259B7FA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B89942D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78065298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7D6CB4" w14:textId="77777777" w:rsidR="004B214E" w:rsidRDefault="004B214E" w:rsidP="004B214E"/>
    <w:p w14:paraId="69658606" w14:textId="5E857125" w:rsidR="004B214E" w:rsidRPr="004E76A3" w:rsidRDefault="004B214E" w:rsidP="004B214E">
      <w:pPr>
        <w:pStyle w:val="Ttulo2"/>
      </w:pPr>
      <w:bookmarkStart w:id="15" w:name="_Toc137807437"/>
      <w:r>
        <w:t>Notificaciones</w:t>
      </w:r>
      <w:bookmarkEnd w:id="15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5C2C2BD6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6D37A88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2A10A8E5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DE2674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59A97FF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36C5D0A7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50FA753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1A16CCE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563C00AF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6F32F96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158593FE" wp14:editId="408B38E9">
                  <wp:extent cx="5443220" cy="2256790"/>
                  <wp:effectExtent l="0" t="0" r="508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56A8E" w14:textId="725A7726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399D81B" wp14:editId="10043B7C">
                  <wp:extent cx="5443220" cy="1933575"/>
                  <wp:effectExtent l="0" t="0" r="5080" b="9525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D7FC65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34D31267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36EFC72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43D76FDD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3AEB51F1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70B3708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2EF0CD0D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66F735AD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29FEAF09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075CA1E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61D7AC6D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49B51E85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A8DB327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191EB291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460B6D9" w14:textId="77777777" w:rsidR="004B214E" w:rsidRDefault="004B214E" w:rsidP="004B214E"/>
    <w:p w14:paraId="0231BC24" w14:textId="04EC99C9" w:rsidR="004B214E" w:rsidRPr="004E76A3" w:rsidRDefault="004B214E" w:rsidP="004B214E">
      <w:pPr>
        <w:pStyle w:val="Ttulo2"/>
      </w:pPr>
      <w:bookmarkStart w:id="16" w:name="_Toc137807438"/>
      <w:r>
        <w:t>Proveedores</w:t>
      </w:r>
      <w:bookmarkEnd w:id="16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010B438D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90B4FE0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520410F4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27886C0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82B22B5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19DF5339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3267981C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7A591EA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61E30C6E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E60D278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4BE3D829" wp14:editId="7EE87502">
                  <wp:extent cx="5443220" cy="2256790"/>
                  <wp:effectExtent l="0" t="0" r="508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71EC2" w14:textId="6F3CCDF6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drawing>
                <wp:inline distT="0" distB="0" distL="0" distR="0" wp14:anchorId="0AB64F02" wp14:editId="0F01A951">
                  <wp:extent cx="5443220" cy="1921510"/>
                  <wp:effectExtent l="0" t="0" r="508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192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B8AC5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2436DED8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B433D44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6D924466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1F56F01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6544B57C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17F332D0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67F10417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57882F82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80FBAF1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3E838B6A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07756C4E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E936B71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188D8008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EC8A50F" w14:textId="77777777" w:rsidR="004B214E" w:rsidRDefault="004B214E" w:rsidP="004B214E"/>
    <w:p w14:paraId="2B8F51F9" w14:textId="2E9B3ABB" w:rsidR="004B214E" w:rsidRPr="004E76A3" w:rsidRDefault="004B214E" w:rsidP="004B214E">
      <w:pPr>
        <w:pStyle w:val="Ttulo2"/>
      </w:pPr>
      <w:bookmarkStart w:id="17" w:name="_Toc137807439"/>
      <w:r>
        <w:t>Titular</w:t>
      </w:r>
      <w:bookmarkEnd w:id="17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5EE80897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448786D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5B40C590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30C028E9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69E7C8C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091CCBB9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27443685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6EE4F08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547EA036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18D52B62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7D78C0E7" wp14:editId="1C8D610C">
                  <wp:extent cx="5443220" cy="2256790"/>
                  <wp:effectExtent l="0" t="0" r="508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E1A6E" w14:textId="7C40212D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drawing>
                <wp:inline distT="0" distB="0" distL="0" distR="0" wp14:anchorId="4345B149" wp14:editId="63AF13C3">
                  <wp:extent cx="5443220" cy="2260600"/>
                  <wp:effectExtent l="0" t="0" r="5080" b="635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ABE53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2A094CC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EEC40EA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48833E7A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6E00B6B1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C6DA57B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057218DC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053053BE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1B43AADB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1D272D0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418B6237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6C8A1D7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DFE42FE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6E5CBCEC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9F5BBE8" w14:textId="77777777" w:rsidR="004B214E" w:rsidRDefault="004B214E" w:rsidP="004B214E"/>
    <w:p w14:paraId="33365E11" w14:textId="029199E3" w:rsidR="004B214E" w:rsidRDefault="004B214E" w:rsidP="004B214E">
      <w:pPr>
        <w:pStyle w:val="Ttulo1"/>
      </w:pPr>
      <w:bookmarkStart w:id="18" w:name="_Toc137807440"/>
      <w:r>
        <w:t>Bienes Muebles</w:t>
      </w:r>
      <w:bookmarkEnd w:id="18"/>
    </w:p>
    <w:p w14:paraId="26C94FDD" w14:textId="61523113" w:rsidR="004B214E" w:rsidRDefault="004B214E" w:rsidP="004B214E"/>
    <w:p w14:paraId="62497F81" w14:textId="154B6D21" w:rsidR="004B214E" w:rsidRPr="004E76A3" w:rsidRDefault="004B214E" w:rsidP="004B214E">
      <w:pPr>
        <w:pStyle w:val="Ttulo2"/>
      </w:pPr>
      <w:bookmarkStart w:id="19" w:name="_Toc137807441"/>
      <w:r>
        <w:t>Presentación Muebles</w:t>
      </w:r>
      <w:bookmarkEnd w:id="19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18DD4932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8AD5F6A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6E324065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1B429CAD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C4DC938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4F2D632D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748FEC08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5815ED4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2291ABEE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497D8C39" w14:textId="523633D5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046F5C08" wp14:editId="3F2A56BA">
                  <wp:extent cx="5443220" cy="2115820"/>
                  <wp:effectExtent l="0" t="0" r="508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793A79" w14:textId="25102B77" w:rsidR="00CB5DB1" w:rsidRDefault="006D286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6D2860">
              <w:rPr>
                <w:iCs/>
                <w:noProof/>
                <w:lang w:eastAsia="es-MX"/>
              </w:rPr>
              <w:drawing>
                <wp:inline distT="0" distB="0" distL="0" distR="0" wp14:anchorId="78603112" wp14:editId="1D476C43">
                  <wp:extent cx="5443220" cy="2282190"/>
                  <wp:effectExtent l="0" t="0" r="5080" b="381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8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FDDE2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65DB6D9C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05EF34E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65A8CFAD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1833FF9C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1DE1BC65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7805356C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7ADF5C0E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03AA0FDE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E08E27F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25E60066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0CCA3E93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E2F5DB7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6A2AF372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5CF3EEE" w14:textId="77777777" w:rsidR="004B214E" w:rsidRDefault="004B214E" w:rsidP="004B214E"/>
    <w:p w14:paraId="63D306CB" w14:textId="6465D23E" w:rsidR="004B214E" w:rsidRPr="004E76A3" w:rsidRDefault="004B214E" w:rsidP="004B214E">
      <w:pPr>
        <w:pStyle w:val="Ttulo2"/>
      </w:pPr>
      <w:bookmarkStart w:id="20" w:name="_Toc137807442"/>
      <w:r>
        <w:t>Activo</w:t>
      </w:r>
      <w:bookmarkEnd w:id="20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5361504A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1B87742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0CC3ECD5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B87ED49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7520777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00F53F3E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5937CE11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8A6F978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0CF641B6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E43A7D3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25BF2512" wp14:editId="30FDFB35">
                  <wp:extent cx="5443220" cy="2115820"/>
                  <wp:effectExtent l="0" t="0" r="508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A3925" w14:textId="40D62F75" w:rsidR="00CB5DB1" w:rsidRDefault="006D286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6D2860">
              <w:rPr>
                <w:iCs/>
                <w:noProof/>
                <w:lang w:eastAsia="es-MX"/>
              </w:rPr>
              <w:drawing>
                <wp:inline distT="0" distB="0" distL="0" distR="0" wp14:anchorId="73E773EB" wp14:editId="1156E51A">
                  <wp:extent cx="5443220" cy="2271395"/>
                  <wp:effectExtent l="0" t="0" r="508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D1769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265BEFE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CE9417C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2B820DB0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3753D209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5AD667B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084153E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4D3C88E1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6C7C5155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00FA51F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633E6A2E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3A0B9397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84915EC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26DAFC3E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FCFC158" w14:textId="77777777" w:rsidR="006D2860" w:rsidRDefault="006D2860" w:rsidP="004B214E">
      <w:pPr>
        <w:pStyle w:val="Ttulo2"/>
      </w:pPr>
    </w:p>
    <w:p w14:paraId="2B2BAD6B" w14:textId="386A446C" w:rsidR="004B214E" w:rsidRPr="004E76A3" w:rsidRDefault="004B214E" w:rsidP="004B214E">
      <w:pPr>
        <w:pStyle w:val="Ttulo2"/>
      </w:pPr>
      <w:bookmarkStart w:id="21" w:name="_Toc137807443"/>
      <w:r>
        <w:t>Tipo de Proceso</w:t>
      </w:r>
      <w:bookmarkEnd w:id="21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7B95A535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5A8BB69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752A874E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CCFA2A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6EFD56B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29DB4AC1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5563E4F8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49EF67F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306C7EB3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4D4572F1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3F120D12" wp14:editId="328C3A4A">
                  <wp:extent cx="5443220" cy="2115820"/>
                  <wp:effectExtent l="0" t="0" r="508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76030" w14:textId="3BB2C1BF" w:rsidR="00CB5DB1" w:rsidRDefault="006D286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3BF8F2E" wp14:editId="76E4CCE5">
                  <wp:extent cx="5443220" cy="2274570"/>
                  <wp:effectExtent l="0" t="0" r="508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33138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14FC172B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453DDB3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506D1F00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054B3053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3089942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2905784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51E33885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0D6B840E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6117FB9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085DB167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5A099C4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0B5B312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05A3BD44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4EF43E5" w14:textId="5D524EBC" w:rsidR="004B214E" w:rsidRDefault="004B214E" w:rsidP="00B81C09"/>
    <w:p w14:paraId="78E08648" w14:textId="53E0AC0B" w:rsidR="004B214E" w:rsidRPr="004E76A3" w:rsidRDefault="004B214E" w:rsidP="004B214E">
      <w:pPr>
        <w:pStyle w:val="Ttulo2"/>
      </w:pPr>
      <w:bookmarkStart w:id="22" w:name="_Toc137807444"/>
      <w:r>
        <w:t>Tipo de Transacción</w:t>
      </w:r>
      <w:bookmarkEnd w:id="22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1230B6CF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88C7057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1EBEA0EF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6794FB2F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1E1EFB3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03B59154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711809EA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97538B4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08B522EB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28095808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7E40B442" wp14:editId="13504FC0">
                  <wp:extent cx="5443220" cy="2115820"/>
                  <wp:effectExtent l="0" t="0" r="508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2E966" w14:textId="62199C09" w:rsidR="00CB5DB1" w:rsidRDefault="006D286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6D2860">
              <w:rPr>
                <w:iCs/>
                <w:noProof/>
                <w:lang w:eastAsia="es-MX"/>
              </w:rPr>
              <w:drawing>
                <wp:inline distT="0" distB="0" distL="0" distR="0" wp14:anchorId="0B83F537" wp14:editId="606300B1">
                  <wp:extent cx="5443220" cy="2268220"/>
                  <wp:effectExtent l="0" t="0" r="508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D2A2F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4F6C17C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24142BB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5CA9D487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7A4B1BA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E70C2FD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36F53E59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7965BF62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41B7A0E6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0D7F20D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776D9344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2102883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CA46D0C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0AF848DE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0EF2ECF" w14:textId="77777777" w:rsidR="004B214E" w:rsidRDefault="004B214E" w:rsidP="004B214E"/>
    <w:p w14:paraId="58AC5CFF" w14:textId="18465FAB" w:rsidR="004B214E" w:rsidRPr="004E76A3" w:rsidRDefault="004B214E" w:rsidP="004B214E">
      <w:pPr>
        <w:pStyle w:val="Ttulo2"/>
      </w:pPr>
      <w:bookmarkStart w:id="23" w:name="_Toc137807445"/>
      <w:r>
        <w:t>Modelos</w:t>
      </w:r>
      <w:bookmarkEnd w:id="23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732ADCEC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77890DB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175A02D1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24E3E081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E6A3123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5AEBD8AA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18F6262A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5287A2C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4A2E1972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65930E71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274E220A" wp14:editId="7B7CB471">
                  <wp:extent cx="5443220" cy="2115820"/>
                  <wp:effectExtent l="0" t="0" r="508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9DF1B2" w14:textId="3780BFB4" w:rsidR="00CB5DB1" w:rsidRDefault="006D286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14733AE" wp14:editId="03968B82">
                  <wp:extent cx="5443220" cy="2275205"/>
                  <wp:effectExtent l="0" t="0" r="508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3C480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3322084E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622CD8F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7034B88B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3198A548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48098D81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3186593E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0A1A6F07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0631B5B5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BA56AFC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5406066F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69C9DA5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C148B04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7B25DD02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158AFF6" w14:textId="77777777" w:rsidR="004B214E" w:rsidRDefault="004B214E" w:rsidP="004B214E"/>
    <w:p w14:paraId="37D5E5A5" w14:textId="470B0CDE" w:rsidR="004B214E" w:rsidRPr="004E76A3" w:rsidRDefault="004B214E" w:rsidP="004B214E">
      <w:pPr>
        <w:pStyle w:val="Ttulo2"/>
      </w:pPr>
      <w:bookmarkStart w:id="24" w:name="_Toc137807446"/>
      <w:r>
        <w:t>Tipos de Activo Fijo</w:t>
      </w:r>
      <w:bookmarkEnd w:id="24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58DA18E1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3D7B0ED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24AB409A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16B4BFF5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1F94DC6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14297D33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702465C7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F34D6D9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5FD14966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7AF9AA10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6FA26F94" wp14:editId="459F60D3">
                  <wp:extent cx="5443220" cy="2115820"/>
                  <wp:effectExtent l="0" t="0" r="508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E2A1D" w14:textId="71BB6870" w:rsidR="00CB5DB1" w:rsidRDefault="00524C3A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524C3A">
              <w:rPr>
                <w:iCs/>
                <w:noProof/>
                <w:lang w:eastAsia="es-MX"/>
              </w:rPr>
              <w:drawing>
                <wp:inline distT="0" distB="0" distL="0" distR="0" wp14:anchorId="3DA28487" wp14:editId="1EC301FE">
                  <wp:extent cx="5443220" cy="2275205"/>
                  <wp:effectExtent l="0" t="0" r="5080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30931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332F8BCF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F618059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1A85B651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16B00F0E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7B3E4674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1F21BD1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6C5FD306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339FCE0A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2135D24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7BE8F8DA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40A0A347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4B01F71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43B2E24E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DA4A592" w14:textId="77777777" w:rsidR="004B214E" w:rsidRDefault="004B214E" w:rsidP="004B214E"/>
    <w:p w14:paraId="786425FF" w14:textId="7FE613AC" w:rsidR="004B214E" w:rsidRPr="004E76A3" w:rsidRDefault="004B214E" w:rsidP="004B214E">
      <w:pPr>
        <w:pStyle w:val="Ttulo2"/>
      </w:pPr>
      <w:bookmarkStart w:id="25" w:name="_Toc137807447"/>
      <w:r>
        <w:t>Tipo de Bien</w:t>
      </w:r>
      <w:bookmarkEnd w:id="25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0476F687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512AB49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2841EEE8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6706181C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2DC4E04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38A9D967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1AE3B257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FD7E640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23B7E7B1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614045F8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33AA95AF" wp14:editId="323D3550">
                  <wp:extent cx="5443220" cy="2115820"/>
                  <wp:effectExtent l="0" t="0" r="508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91EAC" w14:textId="60105827" w:rsidR="00CB5DB1" w:rsidRDefault="00524C3A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524C3A">
              <w:rPr>
                <w:iCs/>
                <w:noProof/>
                <w:lang w:eastAsia="es-MX"/>
              </w:rPr>
              <w:drawing>
                <wp:inline distT="0" distB="0" distL="0" distR="0" wp14:anchorId="6E12B445" wp14:editId="5E9AAEAE">
                  <wp:extent cx="5443220" cy="2275205"/>
                  <wp:effectExtent l="0" t="0" r="5080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A91DA9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4EAB8453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C3D7432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4C9F6BAB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1AF2603B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5F627A7E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6002236A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4D158C13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2B35E921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50052AC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18706741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B000354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E3D5986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22A04EE9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A8CA0AE" w14:textId="77777777" w:rsidR="004B214E" w:rsidRDefault="004B214E" w:rsidP="004B214E"/>
    <w:p w14:paraId="756612DF" w14:textId="563E58C9" w:rsidR="004B214E" w:rsidRPr="004E76A3" w:rsidRDefault="004B214E" w:rsidP="004B214E">
      <w:pPr>
        <w:pStyle w:val="Ttulo2"/>
      </w:pPr>
      <w:bookmarkStart w:id="26" w:name="_Toc137807448"/>
      <w:r>
        <w:t>Tipo de Proveedor</w:t>
      </w:r>
      <w:bookmarkEnd w:id="26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0DF78399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7EEF13E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54A9B7A8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4421319F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B8036B5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30BFAB73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5E3C2A9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879683E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3216E4F3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335A0DED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2A59614D" wp14:editId="41F6889C">
                  <wp:extent cx="5443220" cy="2115820"/>
                  <wp:effectExtent l="0" t="0" r="508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D51A29" w14:textId="43FC60B7" w:rsidR="00CB5DB1" w:rsidRDefault="00524C3A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524C3A">
              <w:rPr>
                <w:iCs/>
                <w:noProof/>
                <w:lang w:eastAsia="es-MX"/>
              </w:rPr>
              <w:drawing>
                <wp:inline distT="0" distB="0" distL="0" distR="0" wp14:anchorId="4417232C" wp14:editId="46AD2EE4">
                  <wp:extent cx="5443220" cy="2275205"/>
                  <wp:effectExtent l="0" t="0" r="5080" b="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0F74D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62FDF165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53A2EEE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64273F05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50A9857F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12733B7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69BC43E0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7684E2CE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08CF5E02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3229392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208426C0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494C2D6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656266E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020D0A2E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A758B3B" w14:textId="77777777" w:rsidR="004B214E" w:rsidRDefault="004B214E" w:rsidP="004B214E"/>
    <w:p w14:paraId="3174CF59" w14:textId="47582E8C" w:rsidR="004B214E" w:rsidRPr="004E76A3" w:rsidRDefault="004B214E" w:rsidP="004B214E">
      <w:pPr>
        <w:pStyle w:val="Ttulo2"/>
      </w:pPr>
      <w:bookmarkStart w:id="27" w:name="_Toc137807449"/>
      <w:r>
        <w:t>Motivos de Baja</w:t>
      </w:r>
      <w:bookmarkEnd w:id="27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490EC4AF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943603F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58D045B3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9E6E363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69C538D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463E2A3B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153E40FC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9AE3186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72F5A723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519CE45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72BBD378" wp14:editId="2AAC9E27">
                  <wp:extent cx="5443220" cy="2115820"/>
                  <wp:effectExtent l="0" t="0" r="508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AFDEA" w14:textId="07980951" w:rsidR="00CB5DB1" w:rsidRDefault="00524C3A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524C3A">
              <w:rPr>
                <w:iCs/>
                <w:noProof/>
                <w:lang w:eastAsia="es-MX"/>
              </w:rPr>
              <w:drawing>
                <wp:inline distT="0" distB="0" distL="0" distR="0" wp14:anchorId="6EAA2C75" wp14:editId="11788203">
                  <wp:extent cx="5443220" cy="2275205"/>
                  <wp:effectExtent l="0" t="0" r="5080" b="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E8C03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7A52CF3E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04FBA9F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5DB72CA4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57388956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EF98874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35F4864F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00D15913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2C69458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5E57735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5F1B1108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B92C429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D9C71C1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55C4D7AC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87C6190" w14:textId="77777777" w:rsidR="004B214E" w:rsidRDefault="004B214E" w:rsidP="004B214E"/>
    <w:p w14:paraId="029DAAB8" w14:textId="4811657E" w:rsidR="004B214E" w:rsidRPr="004E76A3" w:rsidRDefault="004B214E" w:rsidP="004B214E">
      <w:pPr>
        <w:pStyle w:val="Ttulo2"/>
      </w:pPr>
      <w:bookmarkStart w:id="28" w:name="_Toc137807450"/>
      <w:r>
        <w:t>Estatus de Resguardos</w:t>
      </w:r>
      <w:bookmarkEnd w:id="28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205BF89E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5AAFFDA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3C263214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FEB86BD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35D8697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36010362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69033042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99CED14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286E0930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20634869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232A911A" wp14:editId="330D5FB3">
                  <wp:extent cx="5443220" cy="2115820"/>
                  <wp:effectExtent l="0" t="0" r="508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DB30C" w14:textId="23F49E8D" w:rsidR="00CB5DB1" w:rsidRDefault="00524C3A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524C3A">
              <w:rPr>
                <w:iCs/>
                <w:noProof/>
                <w:lang w:eastAsia="es-MX"/>
              </w:rPr>
              <w:drawing>
                <wp:inline distT="0" distB="0" distL="0" distR="0" wp14:anchorId="7A735286" wp14:editId="3531CD93">
                  <wp:extent cx="5443220" cy="2275205"/>
                  <wp:effectExtent l="0" t="0" r="508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01219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56BE255F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A5F3263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711CD4B5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7A190E4C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E468534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6270DEA6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1F1A8071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597647F1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7ACA1CD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14C80BB8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69A99D4C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9B2C7F0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4AACFE6E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B04568F" w14:textId="77777777" w:rsidR="004B214E" w:rsidRDefault="004B214E" w:rsidP="004B214E"/>
    <w:p w14:paraId="596DF7D2" w14:textId="18FDD6EB" w:rsidR="004B214E" w:rsidRPr="004E76A3" w:rsidRDefault="00A24710" w:rsidP="004B214E">
      <w:pPr>
        <w:pStyle w:val="Ttulo2"/>
      </w:pPr>
      <w:bookmarkStart w:id="29" w:name="_Toc137807451"/>
      <w:r>
        <w:t>Líneas</w:t>
      </w:r>
      <w:bookmarkEnd w:id="29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483EFEA0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AC90662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3D06C84D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389BD2F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3BB12FF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2AD4966E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38601460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CF99291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6D4D1E90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429A63D0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24B6DDA5" wp14:editId="1661D2BE">
                  <wp:extent cx="5443220" cy="2115820"/>
                  <wp:effectExtent l="0" t="0" r="508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3F2D0" w14:textId="500B5DA4" w:rsidR="00CB5DB1" w:rsidRDefault="00A2471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A24710">
              <w:rPr>
                <w:iCs/>
                <w:noProof/>
                <w:lang w:eastAsia="es-MX"/>
              </w:rPr>
              <w:drawing>
                <wp:inline distT="0" distB="0" distL="0" distR="0" wp14:anchorId="5F1433A5" wp14:editId="250E1D54">
                  <wp:extent cx="5443220" cy="2220595"/>
                  <wp:effectExtent l="0" t="0" r="5080" b="8255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2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A509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1C1BEDEE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8FA7300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1B1AB5D2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6ABE0590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16E8621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6C07109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6613AE8B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0E25FB50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683785B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2CAD4467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4A6C989E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226E202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08B95E8A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327BFFD" w14:textId="77777777" w:rsidR="004B214E" w:rsidRDefault="004B214E" w:rsidP="004B214E"/>
    <w:p w14:paraId="6C224AFB" w14:textId="1846F5E5" w:rsidR="004B214E" w:rsidRPr="004E76A3" w:rsidRDefault="004B214E" w:rsidP="004B214E">
      <w:pPr>
        <w:pStyle w:val="Ttulo2"/>
      </w:pPr>
      <w:bookmarkStart w:id="30" w:name="_Toc137807452"/>
      <w:r>
        <w:t>Tipo de Comprobante</w:t>
      </w:r>
      <w:bookmarkEnd w:id="30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39B7476C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AA37531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6BD3DC4C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326F9DD8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73BBECB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5A13534D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65F5053D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F073E62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632132AD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0BA1F603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1F83D54D" wp14:editId="1F9AAD70">
                  <wp:extent cx="5443220" cy="2115820"/>
                  <wp:effectExtent l="0" t="0" r="508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7786D" w14:textId="4076DD55" w:rsidR="00CB5DB1" w:rsidRDefault="00A2471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A24710">
              <w:rPr>
                <w:iCs/>
                <w:noProof/>
                <w:lang w:eastAsia="es-MX"/>
              </w:rPr>
              <w:drawing>
                <wp:inline distT="0" distB="0" distL="0" distR="0" wp14:anchorId="2B15EE8E" wp14:editId="036D8DEA">
                  <wp:extent cx="5443220" cy="2272030"/>
                  <wp:effectExtent l="0" t="0" r="5080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12A6A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38A8A6A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3D6E21C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65AD03B1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39738DFE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11B2A4F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2A32D4CB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7B1A3D25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75DA14E7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90D67CC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5253D9DF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34A35F7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A60DA67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00A77E42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A929952" w14:textId="77777777" w:rsidR="004B214E" w:rsidRDefault="004B214E" w:rsidP="004B214E"/>
    <w:p w14:paraId="36192922" w14:textId="72CA774F" w:rsidR="004B214E" w:rsidRPr="004E76A3" w:rsidRDefault="004B214E" w:rsidP="004B214E">
      <w:pPr>
        <w:pStyle w:val="Ttulo2"/>
      </w:pPr>
      <w:bookmarkStart w:id="31" w:name="_Toc137807453"/>
      <w:r>
        <w:t>Tipo de Reportes</w:t>
      </w:r>
      <w:bookmarkEnd w:id="31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77F4E4E0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E4BD623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3E630649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3A56406B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8FD54B9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79A7EDAF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2D116398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9F22DCD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128BDE62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1ADF12AC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65C76394" wp14:editId="2D442305">
                  <wp:extent cx="5443220" cy="2115820"/>
                  <wp:effectExtent l="0" t="0" r="508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C0561" w14:textId="40999F40" w:rsidR="00CB5DB1" w:rsidRDefault="00A2471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A24710">
              <w:rPr>
                <w:iCs/>
                <w:noProof/>
                <w:lang w:eastAsia="es-MX"/>
              </w:rPr>
              <w:drawing>
                <wp:inline distT="0" distB="0" distL="0" distR="0" wp14:anchorId="607F2866" wp14:editId="093DBC35">
                  <wp:extent cx="5443220" cy="2272030"/>
                  <wp:effectExtent l="0" t="0" r="508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3DEA5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606E4E0E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F26773E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51B941C4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4B1CD78A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C85B315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20340053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05FD45E0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0F14A3C7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2B56B52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04E2E26A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3ED705A7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5DBB44B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78A075E0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A00AFDB" w14:textId="77777777" w:rsidR="004B214E" w:rsidRDefault="004B214E" w:rsidP="004B214E"/>
    <w:p w14:paraId="1FABC037" w14:textId="340357E1" w:rsidR="004B214E" w:rsidRPr="004E76A3" w:rsidRDefault="004B214E" w:rsidP="004B214E">
      <w:pPr>
        <w:pStyle w:val="Ttulo2"/>
      </w:pPr>
      <w:bookmarkStart w:id="32" w:name="_Toc137807454"/>
      <w:r>
        <w:t>Marcas</w:t>
      </w:r>
      <w:bookmarkEnd w:id="32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0AB2CE50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AF9C4F1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7B05058C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7D7F87E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8A18FAF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3911DE07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76407D16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08CE509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4AFC81F5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412696C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3552DBEB" wp14:editId="46CBA4DB">
                  <wp:extent cx="5443220" cy="2115820"/>
                  <wp:effectExtent l="0" t="0" r="508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6330C5" w14:textId="243F1335" w:rsidR="00CB5DB1" w:rsidRDefault="00A2471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A24710">
              <w:rPr>
                <w:iCs/>
                <w:noProof/>
                <w:lang w:eastAsia="es-MX"/>
              </w:rPr>
              <w:drawing>
                <wp:inline distT="0" distB="0" distL="0" distR="0" wp14:anchorId="22D09D1D" wp14:editId="3828389A">
                  <wp:extent cx="5443220" cy="2272030"/>
                  <wp:effectExtent l="0" t="0" r="5080" b="0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B4E87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197C172B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30BB259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12C5D5D4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4AA8E328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4C1F57C3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6976B2B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09B25539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54CE09D2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8918D95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12F1797A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3806F36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F5BA895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7A5F6086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DB3D66E" w14:textId="77777777" w:rsidR="004B214E" w:rsidRDefault="004B214E" w:rsidP="004B214E"/>
    <w:p w14:paraId="39A35F49" w14:textId="77777777" w:rsidR="004B214E" w:rsidRPr="00992735" w:rsidRDefault="004B214E" w:rsidP="00B81C09"/>
    <w:sectPr w:rsidR="004B214E" w:rsidRPr="00992735" w:rsidSect="009320A9">
      <w:headerReference w:type="default" r:id="rId39"/>
      <w:footerReference w:type="default" r:id="rId40"/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123A97" w14:textId="77777777" w:rsidR="00164518" w:rsidRDefault="00164518" w:rsidP="0022755B">
      <w:pPr>
        <w:spacing w:after="0" w:line="240" w:lineRule="auto"/>
      </w:pPr>
      <w:r>
        <w:separator/>
      </w:r>
    </w:p>
  </w:endnote>
  <w:endnote w:type="continuationSeparator" w:id="0">
    <w:p w14:paraId="79699451" w14:textId="77777777" w:rsidR="00164518" w:rsidRDefault="00164518" w:rsidP="00227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Zurich LtCn BT">
    <w:altName w:val="Arial Narrow"/>
    <w:charset w:val="00"/>
    <w:family w:val="swiss"/>
    <w:pitch w:val="variable"/>
    <w:sig w:usb0="00000001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4DC3AF" w14:textId="0598BB9C" w:rsidR="00E765BB" w:rsidRPr="004E4882" w:rsidRDefault="00E765BB" w:rsidP="000C5238">
    <w:pPr>
      <w:pStyle w:val="Piedepgina"/>
      <w:pBdr>
        <w:top w:val="single" w:sz="4" w:space="1" w:color="D9D9D9"/>
      </w:pBdr>
      <w:rPr>
        <w:rFonts w:ascii="Zurich LtCn BT" w:hAnsi="Zurich LtCn BT"/>
        <w:color w:val="808080" w:themeColor="background1" w:themeShade="80"/>
        <w:sz w:val="20"/>
        <w:szCs w:val="20"/>
        <w:lang w:val="es-ES"/>
      </w:rPr>
    </w:pPr>
    <w:r w:rsidRPr="004E4882">
      <w:rPr>
        <w:rStyle w:val="Nmerodepgina"/>
        <w:rFonts w:ascii="Zurich LtCn BT" w:hAnsi="Zurich LtCn BT"/>
        <w:bCs/>
        <w:color w:val="808080" w:themeColor="background1" w:themeShade="80"/>
        <w:lang w:val="es-ES"/>
      </w:rPr>
      <w:t xml:space="preserve">Documento confidencial | </w:t>
    </w:r>
    <w:r>
      <w:rPr>
        <w:rStyle w:val="Nmerodepgina"/>
        <w:rFonts w:ascii="Zurich LtCn BT" w:hAnsi="Zurich LtCn BT"/>
        <w:bCs/>
        <w:color w:val="808080" w:themeColor="background1" w:themeShade="80"/>
        <w:lang w:val="es-ES"/>
      </w:rPr>
      <w:t>INAP</w:t>
    </w:r>
    <w:r w:rsidRPr="004E4882">
      <w:rPr>
        <w:rStyle w:val="Nmerodepgina"/>
        <w:rFonts w:ascii="Zurich LtCn BT" w:hAnsi="Zurich LtCn BT"/>
        <w:bCs/>
        <w:color w:val="808080" w:themeColor="background1" w:themeShade="80"/>
        <w:lang w:val="es-ES"/>
      </w:rPr>
      <w:t xml:space="preserve"> | </w:t>
    </w:r>
    <w:sdt>
      <w:sdtPr>
        <w:rPr>
          <w:rStyle w:val="Nmerodepgina"/>
          <w:rFonts w:ascii="Zurich LtCn BT" w:hAnsi="Zurich LtCn BT"/>
          <w:bCs/>
          <w:color w:val="808080" w:themeColor="background1" w:themeShade="80"/>
          <w:lang w:val="es-ES"/>
        </w:rPr>
        <w:alias w:val="Title"/>
        <w:tag w:val=""/>
        <w:id w:val="438104787"/>
        <w:showingPlcHd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Style w:val="Nmerodepgina"/>
        </w:rPr>
      </w:sdtEndPr>
      <w:sdtContent>
        <w:r>
          <w:rPr>
            <w:rStyle w:val="Nmerodepgina"/>
            <w:rFonts w:ascii="Zurich LtCn BT" w:hAnsi="Zurich LtCn BT"/>
            <w:bCs/>
            <w:color w:val="808080" w:themeColor="background1" w:themeShade="80"/>
            <w:lang w:val="es-ES"/>
          </w:rPr>
          <w:t xml:space="preserve">     </w:t>
        </w:r>
      </w:sdtContent>
    </w:sdt>
    <w:r w:rsidRPr="004E4882">
      <w:rPr>
        <w:rStyle w:val="Nmerodepgina"/>
        <w:rFonts w:ascii="Zurich LtCn BT" w:hAnsi="Zurich LtCn BT"/>
        <w:bCs/>
        <w:color w:val="808080" w:themeColor="background1" w:themeShade="80"/>
        <w:lang w:val="es-ES"/>
      </w:rPr>
      <w:tab/>
    </w:r>
    <w:r w:rsidRPr="00DA5034">
      <w:rPr>
        <w:rFonts w:ascii="Zurich LtCn BT" w:hAnsi="Zurich LtCn BT"/>
        <w:color w:val="808080" w:themeColor="background1" w:themeShade="80"/>
        <w:sz w:val="20"/>
        <w:szCs w:val="20"/>
      </w:rPr>
      <w:fldChar w:fldCharType="begin"/>
    </w:r>
    <w:r w:rsidRPr="004E4882">
      <w:rPr>
        <w:rFonts w:ascii="Zurich LtCn BT" w:hAnsi="Zurich LtCn BT"/>
        <w:color w:val="808080" w:themeColor="background1" w:themeShade="80"/>
        <w:sz w:val="20"/>
        <w:szCs w:val="20"/>
        <w:lang w:val="es-ES"/>
      </w:rPr>
      <w:instrText xml:space="preserve"> PAGE   \* MERGEFORMAT </w:instrText>
    </w:r>
    <w:r w:rsidRPr="00DA5034">
      <w:rPr>
        <w:rFonts w:ascii="Zurich LtCn BT" w:hAnsi="Zurich LtCn BT"/>
        <w:color w:val="808080" w:themeColor="background1" w:themeShade="80"/>
        <w:sz w:val="20"/>
        <w:szCs w:val="20"/>
      </w:rPr>
      <w:fldChar w:fldCharType="separate"/>
    </w:r>
    <w:r w:rsidR="00835735">
      <w:rPr>
        <w:rFonts w:ascii="Zurich LtCn BT" w:hAnsi="Zurich LtCn BT"/>
        <w:noProof/>
        <w:color w:val="808080" w:themeColor="background1" w:themeShade="80"/>
        <w:sz w:val="20"/>
        <w:szCs w:val="20"/>
        <w:lang w:val="es-ES"/>
      </w:rPr>
      <w:t>4</w:t>
    </w:r>
    <w:r w:rsidRPr="00DA5034">
      <w:rPr>
        <w:rFonts w:ascii="Zurich LtCn BT" w:hAnsi="Zurich LtCn BT"/>
        <w:color w:val="808080" w:themeColor="background1" w:themeShade="80"/>
        <w:sz w:val="20"/>
        <w:szCs w:val="20"/>
      </w:rPr>
      <w:fldChar w:fldCharType="end"/>
    </w:r>
    <w:r w:rsidRPr="004E4882">
      <w:rPr>
        <w:rFonts w:ascii="Zurich LtCn BT" w:hAnsi="Zurich LtCn BT"/>
        <w:color w:val="808080" w:themeColor="background1" w:themeShade="80"/>
        <w:sz w:val="20"/>
        <w:szCs w:val="20"/>
        <w:lang w:val="es-ES"/>
      </w:rPr>
      <w:t xml:space="preserve"> | </w:t>
    </w:r>
    <w:r w:rsidRPr="004E4882">
      <w:rPr>
        <w:rFonts w:ascii="Zurich LtCn BT" w:hAnsi="Zurich LtCn BT"/>
        <w:color w:val="808080" w:themeColor="background1" w:themeShade="80"/>
        <w:spacing w:val="60"/>
        <w:sz w:val="20"/>
        <w:szCs w:val="20"/>
        <w:lang w:val="es-ES"/>
      </w:rPr>
      <w:t>Página</w:t>
    </w:r>
  </w:p>
  <w:p w14:paraId="1A58F342" w14:textId="77777777" w:rsidR="00E765BB" w:rsidRDefault="00E765B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504438" w14:textId="77777777" w:rsidR="00164518" w:rsidRDefault="00164518" w:rsidP="0022755B">
      <w:pPr>
        <w:spacing w:after="0" w:line="240" w:lineRule="auto"/>
      </w:pPr>
      <w:r>
        <w:separator/>
      </w:r>
    </w:p>
  </w:footnote>
  <w:footnote w:type="continuationSeparator" w:id="0">
    <w:p w14:paraId="024BE0C9" w14:textId="77777777" w:rsidR="00164518" w:rsidRDefault="00164518" w:rsidP="002275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0196ED" w14:textId="3351F6CA" w:rsidR="00E765BB" w:rsidRPr="00DB3D09" w:rsidRDefault="00E765BB" w:rsidP="00DB3D09">
    <w:pPr>
      <w:pStyle w:val="Encabezado"/>
      <w:tabs>
        <w:tab w:val="clear" w:pos="4419"/>
        <w:tab w:val="clear" w:pos="8838"/>
        <w:tab w:val="left" w:pos="2054"/>
      </w:tabs>
      <w:rPr>
        <w:noProof/>
        <w:lang w:eastAsia="es-MX"/>
      </w:rPr>
    </w:pPr>
    <w:r w:rsidRPr="00DB3D09">
      <w:rPr>
        <w:noProof/>
        <w:lang w:eastAsia="es-MX"/>
      </w:rPr>
      <w:drawing>
        <wp:inline distT="0" distB="0" distL="0" distR="0" wp14:anchorId="41F36485" wp14:editId="793A4015">
          <wp:extent cx="3220720" cy="457200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254308" cy="4619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9962FD"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79B26D06" wp14:editId="4E6743CE">
          <wp:simplePos x="0" y="0"/>
          <wp:positionH relativeFrom="margin">
            <wp:align>right</wp:align>
          </wp:positionH>
          <wp:positionV relativeFrom="paragraph">
            <wp:posOffset>-268702</wp:posOffset>
          </wp:positionV>
          <wp:extent cx="1559169" cy="738505"/>
          <wp:effectExtent l="0" t="0" r="3175" b="4445"/>
          <wp:wrapNone/>
          <wp:docPr id="16" name="Imagen 16" descr="C:\Users\lenovo\Desktop\escudo rojo tesoreria 980x39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enovo\Desktop\escudo rojo tesoreria 980x390.pn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16483"/>
                  <a:stretch/>
                </pic:blipFill>
                <pic:spPr bwMode="auto">
                  <a:xfrm>
                    <a:off x="0" y="0"/>
                    <a:ext cx="1559169" cy="73850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C7942"/>
    <w:multiLevelType w:val="hybridMultilevel"/>
    <w:tmpl w:val="319225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57D6E"/>
    <w:multiLevelType w:val="hybridMultilevel"/>
    <w:tmpl w:val="319225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01116"/>
    <w:multiLevelType w:val="hybridMultilevel"/>
    <w:tmpl w:val="B8E22506"/>
    <w:lvl w:ilvl="0" w:tplc="F79CBBA2">
      <w:start w:val="1"/>
      <w:numFmt w:val="decimal"/>
      <w:lvlText w:val="%1."/>
      <w:lvlJc w:val="left"/>
      <w:pPr>
        <w:ind w:left="786" w:hanging="360"/>
      </w:pPr>
      <w:rPr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269D5"/>
    <w:multiLevelType w:val="hybridMultilevel"/>
    <w:tmpl w:val="380CB7DA"/>
    <w:lvl w:ilvl="0" w:tplc="4B069320">
      <w:start w:val="1"/>
      <w:numFmt w:val="decimal"/>
      <w:lvlText w:val="%1."/>
      <w:lvlJc w:val="left"/>
      <w:pPr>
        <w:ind w:left="1070" w:hanging="360"/>
      </w:pPr>
      <w:rPr>
        <w:b w:val="0"/>
      </w:r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0D73196A"/>
    <w:multiLevelType w:val="hybridMultilevel"/>
    <w:tmpl w:val="7D72DD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0005B1"/>
    <w:multiLevelType w:val="hybridMultilevel"/>
    <w:tmpl w:val="0FD846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C15C83"/>
    <w:multiLevelType w:val="hybridMultilevel"/>
    <w:tmpl w:val="9966725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4083819"/>
    <w:multiLevelType w:val="hybridMultilevel"/>
    <w:tmpl w:val="E5684DC4"/>
    <w:lvl w:ilvl="0" w:tplc="288CCD76">
      <w:start w:val="202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393939"/>
        <w:sz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C6704"/>
    <w:multiLevelType w:val="hybridMultilevel"/>
    <w:tmpl w:val="D4402D5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D21B2E"/>
    <w:multiLevelType w:val="hybridMultilevel"/>
    <w:tmpl w:val="EA926D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7C259E"/>
    <w:multiLevelType w:val="hybridMultilevel"/>
    <w:tmpl w:val="2E8AEAD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A65CD1"/>
    <w:multiLevelType w:val="hybridMultilevel"/>
    <w:tmpl w:val="99B8C1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651125"/>
    <w:multiLevelType w:val="hybridMultilevel"/>
    <w:tmpl w:val="07BC2726"/>
    <w:lvl w:ilvl="0" w:tplc="F79CBBA2">
      <w:start w:val="1"/>
      <w:numFmt w:val="decimal"/>
      <w:lvlText w:val="%1."/>
      <w:lvlJc w:val="left"/>
      <w:pPr>
        <w:ind w:left="786" w:hanging="360"/>
      </w:pPr>
      <w:rPr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EB77FC"/>
    <w:multiLevelType w:val="hybridMultilevel"/>
    <w:tmpl w:val="8F10EC04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B4B1FEF"/>
    <w:multiLevelType w:val="hybridMultilevel"/>
    <w:tmpl w:val="0AB06E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183112"/>
    <w:multiLevelType w:val="hybridMultilevel"/>
    <w:tmpl w:val="30BC0472"/>
    <w:lvl w:ilvl="0" w:tplc="03E02B72">
      <w:start w:val="4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A84181"/>
    <w:multiLevelType w:val="hybridMultilevel"/>
    <w:tmpl w:val="9C4EE1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D86336"/>
    <w:multiLevelType w:val="hybridMultilevel"/>
    <w:tmpl w:val="BAA02BF4"/>
    <w:lvl w:ilvl="0" w:tplc="2424F236">
      <w:start w:val="7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B20BF3"/>
    <w:multiLevelType w:val="hybridMultilevel"/>
    <w:tmpl w:val="C1F0997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CE5ACD"/>
    <w:multiLevelType w:val="hybridMultilevel"/>
    <w:tmpl w:val="807472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873AE4"/>
    <w:multiLevelType w:val="hybridMultilevel"/>
    <w:tmpl w:val="13F638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A35FE8"/>
    <w:multiLevelType w:val="hybridMultilevel"/>
    <w:tmpl w:val="2A3CB2BA"/>
    <w:lvl w:ilvl="0" w:tplc="F79CBBA2">
      <w:start w:val="1"/>
      <w:numFmt w:val="decimal"/>
      <w:lvlText w:val="%1."/>
      <w:lvlJc w:val="left"/>
      <w:pPr>
        <w:ind w:left="786" w:hanging="360"/>
      </w:pPr>
      <w:rPr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D25444"/>
    <w:multiLevelType w:val="hybridMultilevel"/>
    <w:tmpl w:val="BCD4C16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BA31C9"/>
    <w:multiLevelType w:val="hybridMultilevel"/>
    <w:tmpl w:val="505A00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2A3BC0"/>
    <w:multiLevelType w:val="hybridMultilevel"/>
    <w:tmpl w:val="F5C898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4D4F89"/>
    <w:multiLevelType w:val="hybridMultilevel"/>
    <w:tmpl w:val="0AD036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C33063"/>
    <w:multiLevelType w:val="hybridMultilevel"/>
    <w:tmpl w:val="319225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C6609A"/>
    <w:multiLevelType w:val="hybridMultilevel"/>
    <w:tmpl w:val="8384E110"/>
    <w:lvl w:ilvl="0" w:tplc="080A000F">
      <w:start w:val="1"/>
      <w:numFmt w:val="decimal"/>
      <w:lvlText w:val="%1."/>
      <w:lvlJc w:val="left"/>
      <w:pPr>
        <w:ind w:left="1146" w:hanging="360"/>
      </w:p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2"/>
  </w:num>
  <w:num w:numId="2">
    <w:abstractNumId w:val="11"/>
  </w:num>
  <w:num w:numId="3">
    <w:abstractNumId w:val="24"/>
  </w:num>
  <w:num w:numId="4">
    <w:abstractNumId w:val="22"/>
  </w:num>
  <w:num w:numId="5">
    <w:abstractNumId w:val="20"/>
  </w:num>
  <w:num w:numId="6">
    <w:abstractNumId w:val="14"/>
  </w:num>
  <w:num w:numId="7">
    <w:abstractNumId w:val="4"/>
  </w:num>
  <w:num w:numId="8">
    <w:abstractNumId w:val="21"/>
  </w:num>
  <w:num w:numId="9">
    <w:abstractNumId w:val="12"/>
  </w:num>
  <w:num w:numId="10">
    <w:abstractNumId w:val="16"/>
  </w:num>
  <w:num w:numId="11">
    <w:abstractNumId w:val="5"/>
  </w:num>
  <w:num w:numId="12">
    <w:abstractNumId w:val="13"/>
  </w:num>
  <w:num w:numId="13">
    <w:abstractNumId w:val="6"/>
  </w:num>
  <w:num w:numId="14">
    <w:abstractNumId w:val="27"/>
  </w:num>
  <w:num w:numId="15">
    <w:abstractNumId w:val="3"/>
  </w:num>
  <w:num w:numId="16">
    <w:abstractNumId w:val="23"/>
  </w:num>
  <w:num w:numId="17">
    <w:abstractNumId w:val="15"/>
  </w:num>
  <w:num w:numId="18">
    <w:abstractNumId w:val="0"/>
  </w:num>
  <w:num w:numId="19">
    <w:abstractNumId w:val="26"/>
  </w:num>
  <w:num w:numId="20">
    <w:abstractNumId w:val="1"/>
  </w:num>
  <w:num w:numId="21">
    <w:abstractNumId w:val="10"/>
  </w:num>
  <w:num w:numId="22">
    <w:abstractNumId w:val="9"/>
  </w:num>
  <w:num w:numId="23">
    <w:abstractNumId w:val="17"/>
  </w:num>
  <w:num w:numId="24">
    <w:abstractNumId w:val="19"/>
  </w:num>
  <w:num w:numId="25">
    <w:abstractNumId w:val="18"/>
  </w:num>
  <w:num w:numId="26">
    <w:abstractNumId w:val="8"/>
  </w:num>
  <w:num w:numId="27">
    <w:abstractNumId w:val="7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737"/>
    <w:rsid w:val="00000C1B"/>
    <w:rsid w:val="00001C05"/>
    <w:rsid w:val="00003614"/>
    <w:rsid w:val="00004621"/>
    <w:rsid w:val="00007E70"/>
    <w:rsid w:val="000102E3"/>
    <w:rsid w:val="00011E3E"/>
    <w:rsid w:val="00012FB3"/>
    <w:rsid w:val="00013173"/>
    <w:rsid w:val="000154A1"/>
    <w:rsid w:val="00015630"/>
    <w:rsid w:val="00016541"/>
    <w:rsid w:val="000169EF"/>
    <w:rsid w:val="00020455"/>
    <w:rsid w:val="0002278B"/>
    <w:rsid w:val="00022AE6"/>
    <w:rsid w:val="00022FF8"/>
    <w:rsid w:val="00027EAC"/>
    <w:rsid w:val="00027FD1"/>
    <w:rsid w:val="0003048B"/>
    <w:rsid w:val="00031C9D"/>
    <w:rsid w:val="000323D9"/>
    <w:rsid w:val="000325D3"/>
    <w:rsid w:val="00033DA9"/>
    <w:rsid w:val="00034824"/>
    <w:rsid w:val="00034DDB"/>
    <w:rsid w:val="000359C6"/>
    <w:rsid w:val="00035A00"/>
    <w:rsid w:val="00040E0A"/>
    <w:rsid w:val="00041249"/>
    <w:rsid w:val="00042EED"/>
    <w:rsid w:val="00044698"/>
    <w:rsid w:val="00044D1E"/>
    <w:rsid w:val="000458CA"/>
    <w:rsid w:val="00045C3E"/>
    <w:rsid w:val="00050BC2"/>
    <w:rsid w:val="0005169F"/>
    <w:rsid w:val="00054BC2"/>
    <w:rsid w:val="00056480"/>
    <w:rsid w:val="00056677"/>
    <w:rsid w:val="0005732D"/>
    <w:rsid w:val="0006140E"/>
    <w:rsid w:val="00061705"/>
    <w:rsid w:val="000623CC"/>
    <w:rsid w:val="00064A14"/>
    <w:rsid w:val="00065F7A"/>
    <w:rsid w:val="00066098"/>
    <w:rsid w:val="0006708A"/>
    <w:rsid w:val="00067A91"/>
    <w:rsid w:val="00067BBA"/>
    <w:rsid w:val="00072112"/>
    <w:rsid w:val="00073BEF"/>
    <w:rsid w:val="00073C1E"/>
    <w:rsid w:val="00075292"/>
    <w:rsid w:val="0007721E"/>
    <w:rsid w:val="000801E9"/>
    <w:rsid w:val="000808DB"/>
    <w:rsid w:val="00080BDE"/>
    <w:rsid w:val="00081053"/>
    <w:rsid w:val="000816C4"/>
    <w:rsid w:val="00082019"/>
    <w:rsid w:val="0008338D"/>
    <w:rsid w:val="00084008"/>
    <w:rsid w:val="0008535D"/>
    <w:rsid w:val="0008555A"/>
    <w:rsid w:val="0008589B"/>
    <w:rsid w:val="00090467"/>
    <w:rsid w:val="000918E9"/>
    <w:rsid w:val="000928EF"/>
    <w:rsid w:val="00092A06"/>
    <w:rsid w:val="0009428D"/>
    <w:rsid w:val="00095D0E"/>
    <w:rsid w:val="000967BB"/>
    <w:rsid w:val="000A23CF"/>
    <w:rsid w:val="000A4555"/>
    <w:rsid w:val="000A6259"/>
    <w:rsid w:val="000B1DE0"/>
    <w:rsid w:val="000B29B1"/>
    <w:rsid w:val="000B3CDA"/>
    <w:rsid w:val="000B4784"/>
    <w:rsid w:val="000B53D4"/>
    <w:rsid w:val="000B5B2E"/>
    <w:rsid w:val="000B7D1D"/>
    <w:rsid w:val="000C03C8"/>
    <w:rsid w:val="000C1BCF"/>
    <w:rsid w:val="000C3C3A"/>
    <w:rsid w:val="000C5193"/>
    <w:rsid w:val="000C5238"/>
    <w:rsid w:val="000C5BC6"/>
    <w:rsid w:val="000C7864"/>
    <w:rsid w:val="000D1436"/>
    <w:rsid w:val="000D3059"/>
    <w:rsid w:val="000D5792"/>
    <w:rsid w:val="000E2AFD"/>
    <w:rsid w:val="000E470D"/>
    <w:rsid w:val="000E4D24"/>
    <w:rsid w:val="000E5A0D"/>
    <w:rsid w:val="000E7B0E"/>
    <w:rsid w:val="000F137C"/>
    <w:rsid w:val="000F2D11"/>
    <w:rsid w:val="000F36E3"/>
    <w:rsid w:val="000F4766"/>
    <w:rsid w:val="000F77AD"/>
    <w:rsid w:val="00100328"/>
    <w:rsid w:val="00104046"/>
    <w:rsid w:val="001061F1"/>
    <w:rsid w:val="00106DBD"/>
    <w:rsid w:val="00110E26"/>
    <w:rsid w:val="001126F6"/>
    <w:rsid w:val="0011388A"/>
    <w:rsid w:val="00116435"/>
    <w:rsid w:val="00116F76"/>
    <w:rsid w:val="001200AA"/>
    <w:rsid w:val="00123DB7"/>
    <w:rsid w:val="001240A2"/>
    <w:rsid w:val="00124BB9"/>
    <w:rsid w:val="00125CE1"/>
    <w:rsid w:val="001272E7"/>
    <w:rsid w:val="001301AD"/>
    <w:rsid w:val="00130456"/>
    <w:rsid w:val="001308FD"/>
    <w:rsid w:val="00132D5C"/>
    <w:rsid w:val="00133904"/>
    <w:rsid w:val="0013499F"/>
    <w:rsid w:val="00136A4A"/>
    <w:rsid w:val="00137411"/>
    <w:rsid w:val="00140033"/>
    <w:rsid w:val="00140489"/>
    <w:rsid w:val="00141E0D"/>
    <w:rsid w:val="00142D16"/>
    <w:rsid w:val="00142DA6"/>
    <w:rsid w:val="0014428E"/>
    <w:rsid w:val="00144A93"/>
    <w:rsid w:val="00145629"/>
    <w:rsid w:val="00145D54"/>
    <w:rsid w:val="001462AA"/>
    <w:rsid w:val="00153D81"/>
    <w:rsid w:val="001545B4"/>
    <w:rsid w:val="001555CA"/>
    <w:rsid w:val="00155B0D"/>
    <w:rsid w:val="00155F05"/>
    <w:rsid w:val="00155F4B"/>
    <w:rsid w:val="001608B0"/>
    <w:rsid w:val="0016106D"/>
    <w:rsid w:val="00161A2B"/>
    <w:rsid w:val="00161DD0"/>
    <w:rsid w:val="0016253B"/>
    <w:rsid w:val="00164518"/>
    <w:rsid w:val="00164724"/>
    <w:rsid w:val="001667B9"/>
    <w:rsid w:val="001722B1"/>
    <w:rsid w:val="00172693"/>
    <w:rsid w:val="00173214"/>
    <w:rsid w:val="00174DF5"/>
    <w:rsid w:val="00176F13"/>
    <w:rsid w:val="0018094D"/>
    <w:rsid w:val="001815F4"/>
    <w:rsid w:val="00182AE8"/>
    <w:rsid w:val="0018309A"/>
    <w:rsid w:val="0018421A"/>
    <w:rsid w:val="0018492E"/>
    <w:rsid w:val="0018571E"/>
    <w:rsid w:val="00186286"/>
    <w:rsid w:val="001862A7"/>
    <w:rsid w:val="001878AC"/>
    <w:rsid w:val="00190DA8"/>
    <w:rsid w:val="001916F9"/>
    <w:rsid w:val="00191923"/>
    <w:rsid w:val="00191E0C"/>
    <w:rsid w:val="00193BC7"/>
    <w:rsid w:val="0019413D"/>
    <w:rsid w:val="001954C4"/>
    <w:rsid w:val="001969E6"/>
    <w:rsid w:val="001979FE"/>
    <w:rsid w:val="001A0624"/>
    <w:rsid w:val="001A1A6F"/>
    <w:rsid w:val="001A4DAC"/>
    <w:rsid w:val="001A684F"/>
    <w:rsid w:val="001A6E88"/>
    <w:rsid w:val="001B02C7"/>
    <w:rsid w:val="001B0402"/>
    <w:rsid w:val="001B1E4A"/>
    <w:rsid w:val="001B247C"/>
    <w:rsid w:val="001B29F2"/>
    <w:rsid w:val="001B4476"/>
    <w:rsid w:val="001B6D9E"/>
    <w:rsid w:val="001B7B05"/>
    <w:rsid w:val="001C0105"/>
    <w:rsid w:val="001C01CA"/>
    <w:rsid w:val="001C0616"/>
    <w:rsid w:val="001C1BA2"/>
    <w:rsid w:val="001C3F7D"/>
    <w:rsid w:val="001C40BE"/>
    <w:rsid w:val="001C4FFA"/>
    <w:rsid w:val="001C5CDC"/>
    <w:rsid w:val="001C61C6"/>
    <w:rsid w:val="001C7CCE"/>
    <w:rsid w:val="001D2F38"/>
    <w:rsid w:val="001D6461"/>
    <w:rsid w:val="001D71DB"/>
    <w:rsid w:val="001D7364"/>
    <w:rsid w:val="001D7510"/>
    <w:rsid w:val="001D7F00"/>
    <w:rsid w:val="001E0022"/>
    <w:rsid w:val="001E0183"/>
    <w:rsid w:val="001E0B21"/>
    <w:rsid w:val="001E22F0"/>
    <w:rsid w:val="001E2FAB"/>
    <w:rsid w:val="001E3F2E"/>
    <w:rsid w:val="001E4004"/>
    <w:rsid w:val="001E4840"/>
    <w:rsid w:val="001E601A"/>
    <w:rsid w:val="001F1060"/>
    <w:rsid w:val="001F11B9"/>
    <w:rsid w:val="001F1E8B"/>
    <w:rsid w:val="001F1F19"/>
    <w:rsid w:val="001F23E8"/>
    <w:rsid w:val="001F35E4"/>
    <w:rsid w:val="001F57F4"/>
    <w:rsid w:val="002015C4"/>
    <w:rsid w:val="00202573"/>
    <w:rsid w:val="00202F19"/>
    <w:rsid w:val="002042E6"/>
    <w:rsid w:val="00210571"/>
    <w:rsid w:val="00210A76"/>
    <w:rsid w:val="0021193C"/>
    <w:rsid w:val="002120B7"/>
    <w:rsid w:val="002137E0"/>
    <w:rsid w:val="00213953"/>
    <w:rsid w:val="002170AE"/>
    <w:rsid w:val="0022093F"/>
    <w:rsid w:val="00220940"/>
    <w:rsid w:val="002209B2"/>
    <w:rsid w:val="0022139A"/>
    <w:rsid w:val="00221D6A"/>
    <w:rsid w:val="00222B0F"/>
    <w:rsid w:val="00222B8B"/>
    <w:rsid w:val="0022388C"/>
    <w:rsid w:val="00224DCF"/>
    <w:rsid w:val="0022525E"/>
    <w:rsid w:val="00225608"/>
    <w:rsid w:val="00226715"/>
    <w:rsid w:val="0022755B"/>
    <w:rsid w:val="0022785A"/>
    <w:rsid w:val="002336BF"/>
    <w:rsid w:val="00234557"/>
    <w:rsid w:val="0023549D"/>
    <w:rsid w:val="002365F0"/>
    <w:rsid w:val="00236F3B"/>
    <w:rsid w:val="00237B36"/>
    <w:rsid w:val="0024053A"/>
    <w:rsid w:val="002411B6"/>
    <w:rsid w:val="00244AC5"/>
    <w:rsid w:val="0025035E"/>
    <w:rsid w:val="0025254C"/>
    <w:rsid w:val="00252937"/>
    <w:rsid w:val="0025477D"/>
    <w:rsid w:val="00255FC1"/>
    <w:rsid w:val="00256B1C"/>
    <w:rsid w:val="00257393"/>
    <w:rsid w:val="00257CB2"/>
    <w:rsid w:val="00257CE8"/>
    <w:rsid w:val="002601F6"/>
    <w:rsid w:val="00261E63"/>
    <w:rsid w:val="00262B3D"/>
    <w:rsid w:val="00262CE0"/>
    <w:rsid w:val="00264895"/>
    <w:rsid w:val="00264F09"/>
    <w:rsid w:val="00267DC0"/>
    <w:rsid w:val="0027165D"/>
    <w:rsid w:val="00272140"/>
    <w:rsid w:val="00272156"/>
    <w:rsid w:val="00272599"/>
    <w:rsid w:val="002748CF"/>
    <w:rsid w:val="00277516"/>
    <w:rsid w:val="002800CC"/>
    <w:rsid w:val="0028082F"/>
    <w:rsid w:val="00282625"/>
    <w:rsid w:val="00285B2E"/>
    <w:rsid w:val="00290422"/>
    <w:rsid w:val="00292584"/>
    <w:rsid w:val="002968C3"/>
    <w:rsid w:val="002A1CF6"/>
    <w:rsid w:val="002A5C99"/>
    <w:rsid w:val="002B057F"/>
    <w:rsid w:val="002B1B65"/>
    <w:rsid w:val="002B2A46"/>
    <w:rsid w:val="002B37EC"/>
    <w:rsid w:val="002B39D5"/>
    <w:rsid w:val="002B4B42"/>
    <w:rsid w:val="002B6C9A"/>
    <w:rsid w:val="002C0C85"/>
    <w:rsid w:val="002C12F1"/>
    <w:rsid w:val="002C43E5"/>
    <w:rsid w:val="002C49B5"/>
    <w:rsid w:val="002C657E"/>
    <w:rsid w:val="002C6699"/>
    <w:rsid w:val="002C78D4"/>
    <w:rsid w:val="002D008F"/>
    <w:rsid w:val="002D05B5"/>
    <w:rsid w:val="002D12CA"/>
    <w:rsid w:val="002D1BEA"/>
    <w:rsid w:val="002D2680"/>
    <w:rsid w:val="002D3055"/>
    <w:rsid w:val="002D448A"/>
    <w:rsid w:val="002D7520"/>
    <w:rsid w:val="002E0E85"/>
    <w:rsid w:val="002E1107"/>
    <w:rsid w:val="002E1361"/>
    <w:rsid w:val="002E1F59"/>
    <w:rsid w:val="002E287C"/>
    <w:rsid w:val="002E2D62"/>
    <w:rsid w:val="002E5093"/>
    <w:rsid w:val="002E611A"/>
    <w:rsid w:val="002F2671"/>
    <w:rsid w:val="002F2D0B"/>
    <w:rsid w:val="002F3CC8"/>
    <w:rsid w:val="002F43E7"/>
    <w:rsid w:val="002F532E"/>
    <w:rsid w:val="00300279"/>
    <w:rsid w:val="00300952"/>
    <w:rsid w:val="00300EFC"/>
    <w:rsid w:val="003014B1"/>
    <w:rsid w:val="003018BA"/>
    <w:rsid w:val="003019AB"/>
    <w:rsid w:val="00302637"/>
    <w:rsid w:val="0030308D"/>
    <w:rsid w:val="00303273"/>
    <w:rsid w:val="00304927"/>
    <w:rsid w:val="0030495A"/>
    <w:rsid w:val="00306F0D"/>
    <w:rsid w:val="00307440"/>
    <w:rsid w:val="00307B80"/>
    <w:rsid w:val="00307E6B"/>
    <w:rsid w:val="0031117C"/>
    <w:rsid w:val="0031128A"/>
    <w:rsid w:val="00311B6F"/>
    <w:rsid w:val="00312E3E"/>
    <w:rsid w:val="00313B38"/>
    <w:rsid w:val="00314D3D"/>
    <w:rsid w:val="003159BB"/>
    <w:rsid w:val="0031618E"/>
    <w:rsid w:val="003161CB"/>
    <w:rsid w:val="00317DF5"/>
    <w:rsid w:val="00317EBD"/>
    <w:rsid w:val="00320FA4"/>
    <w:rsid w:val="00321A43"/>
    <w:rsid w:val="00321F67"/>
    <w:rsid w:val="00323BED"/>
    <w:rsid w:val="00323E5D"/>
    <w:rsid w:val="0032742D"/>
    <w:rsid w:val="003279AE"/>
    <w:rsid w:val="0033104A"/>
    <w:rsid w:val="0033126B"/>
    <w:rsid w:val="00332C51"/>
    <w:rsid w:val="003339D1"/>
    <w:rsid w:val="00333C9D"/>
    <w:rsid w:val="003370FF"/>
    <w:rsid w:val="0034001F"/>
    <w:rsid w:val="00343885"/>
    <w:rsid w:val="003475DB"/>
    <w:rsid w:val="0034790E"/>
    <w:rsid w:val="00350569"/>
    <w:rsid w:val="00352036"/>
    <w:rsid w:val="00352C67"/>
    <w:rsid w:val="00354C4C"/>
    <w:rsid w:val="00354F34"/>
    <w:rsid w:val="00355159"/>
    <w:rsid w:val="0035516E"/>
    <w:rsid w:val="0035582D"/>
    <w:rsid w:val="003565C6"/>
    <w:rsid w:val="00356D36"/>
    <w:rsid w:val="00357E40"/>
    <w:rsid w:val="00360419"/>
    <w:rsid w:val="003613D7"/>
    <w:rsid w:val="0036233A"/>
    <w:rsid w:val="003624B4"/>
    <w:rsid w:val="00364720"/>
    <w:rsid w:val="00364734"/>
    <w:rsid w:val="00367D42"/>
    <w:rsid w:val="003702B6"/>
    <w:rsid w:val="00370478"/>
    <w:rsid w:val="003706AE"/>
    <w:rsid w:val="003722D3"/>
    <w:rsid w:val="00372510"/>
    <w:rsid w:val="00372ABA"/>
    <w:rsid w:val="003750FB"/>
    <w:rsid w:val="003754B6"/>
    <w:rsid w:val="00377793"/>
    <w:rsid w:val="00380FC0"/>
    <w:rsid w:val="00381D70"/>
    <w:rsid w:val="00382E0D"/>
    <w:rsid w:val="003834A8"/>
    <w:rsid w:val="00383D73"/>
    <w:rsid w:val="003844E2"/>
    <w:rsid w:val="00384A45"/>
    <w:rsid w:val="003852A4"/>
    <w:rsid w:val="003853DD"/>
    <w:rsid w:val="003879A5"/>
    <w:rsid w:val="00390357"/>
    <w:rsid w:val="0039050A"/>
    <w:rsid w:val="00391498"/>
    <w:rsid w:val="00392B9C"/>
    <w:rsid w:val="00394BFE"/>
    <w:rsid w:val="003958F0"/>
    <w:rsid w:val="003A2F3F"/>
    <w:rsid w:val="003A43A0"/>
    <w:rsid w:val="003A7C75"/>
    <w:rsid w:val="003B0456"/>
    <w:rsid w:val="003B0A05"/>
    <w:rsid w:val="003B4B0D"/>
    <w:rsid w:val="003B5E29"/>
    <w:rsid w:val="003B78F1"/>
    <w:rsid w:val="003C32D3"/>
    <w:rsid w:val="003C3604"/>
    <w:rsid w:val="003C3E6E"/>
    <w:rsid w:val="003C3EC2"/>
    <w:rsid w:val="003C4620"/>
    <w:rsid w:val="003C4FE7"/>
    <w:rsid w:val="003C52FC"/>
    <w:rsid w:val="003C78C4"/>
    <w:rsid w:val="003C7B9E"/>
    <w:rsid w:val="003C7DE1"/>
    <w:rsid w:val="003D13B7"/>
    <w:rsid w:val="003E0585"/>
    <w:rsid w:val="003E1FBE"/>
    <w:rsid w:val="003E4D37"/>
    <w:rsid w:val="003E670D"/>
    <w:rsid w:val="003E7DC1"/>
    <w:rsid w:val="003F1027"/>
    <w:rsid w:val="003F2B0D"/>
    <w:rsid w:val="003F4E48"/>
    <w:rsid w:val="004000AA"/>
    <w:rsid w:val="00400DB1"/>
    <w:rsid w:val="00402218"/>
    <w:rsid w:val="00402D7B"/>
    <w:rsid w:val="0040334B"/>
    <w:rsid w:val="0040401C"/>
    <w:rsid w:val="00404794"/>
    <w:rsid w:val="00406D73"/>
    <w:rsid w:val="004106D3"/>
    <w:rsid w:val="0041209C"/>
    <w:rsid w:val="00413697"/>
    <w:rsid w:val="00414C7E"/>
    <w:rsid w:val="0041649F"/>
    <w:rsid w:val="004178BE"/>
    <w:rsid w:val="00422B29"/>
    <w:rsid w:val="00423079"/>
    <w:rsid w:val="00423604"/>
    <w:rsid w:val="00423F8E"/>
    <w:rsid w:val="00427214"/>
    <w:rsid w:val="004275D5"/>
    <w:rsid w:val="00427983"/>
    <w:rsid w:val="00430270"/>
    <w:rsid w:val="00430AAB"/>
    <w:rsid w:val="004315E2"/>
    <w:rsid w:val="00433F92"/>
    <w:rsid w:val="00435106"/>
    <w:rsid w:val="004351DB"/>
    <w:rsid w:val="00435232"/>
    <w:rsid w:val="00435400"/>
    <w:rsid w:val="00437644"/>
    <w:rsid w:val="004420C6"/>
    <w:rsid w:val="00443347"/>
    <w:rsid w:val="004436AF"/>
    <w:rsid w:val="00443BC4"/>
    <w:rsid w:val="004440BC"/>
    <w:rsid w:val="004455B1"/>
    <w:rsid w:val="00445913"/>
    <w:rsid w:val="0045372A"/>
    <w:rsid w:val="00453734"/>
    <w:rsid w:val="0045519F"/>
    <w:rsid w:val="00455622"/>
    <w:rsid w:val="00456710"/>
    <w:rsid w:val="00456FD4"/>
    <w:rsid w:val="0045783C"/>
    <w:rsid w:val="00462536"/>
    <w:rsid w:val="0046474C"/>
    <w:rsid w:val="00464DA6"/>
    <w:rsid w:val="00474C97"/>
    <w:rsid w:val="00474D5D"/>
    <w:rsid w:val="00475D9E"/>
    <w:rsid w:val="00475ECF"/>
    <w:rsid w:val="00475EDE"/>
    <w:rsid w:val="00476758"/>
    <w:rsid w:val="004819C2"/>
    <w:rsid w:val="00482DC3"/>
    <w:rsid w:val="00487B60"/>
    <w:rsid w:val="004924FE"/>
    <w:rsid w:val="0049405B"/>
    <w:rsid w:val="0049640F"/>
    <w:rsid w:val="00496B22"/>
    <w:rsid w:val="004A0017"/>
    <w:rsid w:val="004A06B2"/>
    <w:rsid w:val="004A1F40"/>
    <w:rsid w:val="004A2E09"/>
    <w:rsid w:val="004A5693"/>
    <w:rsid w:val="004A5F0F"/>
    <w:rsid w:val="004B214E"/>
    <w:rsid w:val="004B24F7"/>
    <w:rsid w:val="004B2DD9"/>
    <w:rsid w:val="004B2EB9"/>
    <w:rsid w:val="004B33F1"/>
    <w:rsid w:val="004B486F"/>
    <w:rsid w:val="004B60E2"/>
    <w:rsid w:val="004B69A9"/>
    <w:rsid w:val="004C0CDF"/>
    <w:rsid w:val="004C10D2"/>
    <w:rsid w:val="004C1184"/>
    <w:rsid w:val="004C2C51"/>
    <w:rsid w:val="004C499F"/>
    <w:rsid w:val="004C4E40"/>
    <w:rsid w:val="004C4FA1"/>
    <w:rsid w:val="004C651F"/>
    <w:rsid w:val="004C6A35"/>
    <w:rsid w:val="004C7020"/>
    <w:rsid w:val="004C7312"/>
    <w:rsid w:val="004C7E69"/>
    <w:rsid w:val="004D1E4A"/>
    <w:rsid w:val="004D25BC"/>
    <w:rsid w:val="004D6BAA"/>
    <w:rsid w:val="004E0698"/>
    <w:rsid w:val="004E1FD7"/>
    <w:rsid w:val="004E439C"/>
    <w:rsid w:val="004E4882"/>
    <w:rsid w:val="004E5FCE"/>
    <w:rsid w:val="004E667F"/>
    <w:rsid w:val="004E76A3"/>
    <w:rsid w:val="004E7AD3"/>
    <w:rsid w:val="004F368D"/>
    <w:rsid w:val="004F429C"/>
    <w:rsid w:val="004F5D2B"/>
    <w:rsid w:val="004F6066"/>
    <w:rsid w:val="004F642A"/>
    <w:rsid w:val="004F6539"/>
    <w:rsid w:val="004F6AF2"/>
    <w:rsid w:val="00501367"/>
    <w:rsid w:val="00502228"/>
    <w:rsid w:val="00502A94"/>
    <w:rsid w:val="00502D4E"/>
    <w:rsid w:val="005032C4"/>
    <w:rsid w:val="00506353"/>
    <w:rsid w:val="00510ED1"/>
    <w:rsid w:val="00511AC6"/>
    <w:rsid w:val="005135A0"/>
    <w:rsid w:val="00517FED"/>
    <w:rsid w:val="00520BC4"/>
    <w:rsid w:val="00522594"/>
    <w:rsid w:val="00523170"/>
    <w:rsid w:val="00523C6F"/>
    <w:rsid w:val="00523F37"/>
    <w:rsid w:val="00524127"/>
    <w:rsid w:val="00524607"/>
    <w:rsid w:val="00524C3A"/>
    <w:rsid w:val="00527FE8"/>
    <w:rsid w:val="005302F3"/>
    <w:rsid w:val="005308FD"/>
    <w:rsid w:val="005329EF"/>
    <w:rsid w:val="0054104A"/>
    <w:rsid w:val="00541416"/>
    <w:rsid w:val="005513E8"/>
    <w:rsid w:val="00552D6D"/>
    <w:rsid w:val="00556BD5"/>
    <w:rsid w:val="005573DA"/>
    <w:rsid w:val="00557F46"/>
    <w:rsid w:val="005601CE"/>
    <w:rsid w:val="00560400"/>
    <w:rsid w:val="00560660"/>
    <w:rsid w:val="00561B03"/>
    <w:rsid w:val="00563C74"/>
    <w:rsid w:val="00564E44"/>
    <w:rsid w:val="0056729E"/>
    <w:rsid w:val="00567A52"/>
    <w:rsid w:val="0057068C"/>
    <w:rsid w:val="00573040"/>
    <w:rsid w:val="00574468"/>
    <w:rsid w:val="005744E4"/>
    <w:rsid w:val="005766E1"/>
    <w:rsid w:val="00576FE7"/>
    <w:rsid w:val="005803AB"/>
    <w:rsid w:val="00582C8F"/>
    <w:rsid w:val="0058343B"/>
    <w:rsid w:val="005847F4"/>
    <w:rsid w:val="00587EFA"/>
    <w:rsid w:val="00590964"/>
    <w:rsid w:val="00592542"/>
    <w:rsid w:val="005935A0"/>
    <w:rsid w:val="00593F68"/>
    <w:rsid w:val="00594401"/>
    <w:rsid w:val="00595590"/>
    <w:rsid w:val="005955EA"/>
    <w:rsid w:val="00595C37"/>
    <w:rsid w:val="00595D56"/>
    <w:rsid w:val="005966FA"/>
    <w:rsid w:val="005A2B03"/>
    <w:rsid w:val="005A3385"/>
    <w:rsid w:val="005A3916"/>
    <w:rsid w:val="005A3C28"/>
    <w:rsid w:val="005A44FB"/>
    <w:rsid w:val="005A5FAA"/>
    <w:rsid w:val="005A69FE"/>
    <w:rsid w:val="005A7208"/>
    <w:rsid w:val="005B116B"/>
    <w:rsid w:val="005B1F6A"/>
    <w:rsid w:val="005B2442"/>
    <w:rsid w:val="005B3C68"/>
    <w:rsid w:val="005B4579"/>
    <w:rsid w:val="005B5BFC"/>
    <w:rsid w:val="005B5F38"/>
    <w:rsid w:val="005B755A"/>
    <w:rsid w:val="005B75BB"/>
    <w:rsid w:val="005B7C7B"/>
    <w:rsid w:val="005B7EBE"/>
    <w:rsid w:val="005C0699"/>
    <w:rsid w:val="005C1601"/>
    <w:rsid w:val="005C528F"/>
    <w:rsid w:val="005C7009"/>
    <w:rsid w:val="005C7479"/>
    <w:rsid w:val="005D05DF"/>
    <w:rsid w:val="005D1533"/>
    <w:rsid w:val="005D3E8E"/>
    <w:rsid w:val="005D4556"/>
    <w:rsid w:val="005D5DD3"/>
    <w:rsid w:val="005D62DF"/>
    <w:rsid w:val="005D6691"/>
    <w:rsid w:val="005D78C1"/>
    <w:rsid w:val="005E0AA8"/>
    <w:rsid w:val="005E3E01"/>
    <w:rsid w:val="005E50AE"/>
    <w:rsid w:val="005E54EF"/>
    <w:rsid w:val="005E7CDB"/>
    <w:rsid w:val="005F0926"/>
    <w:rsid w:val="005F0CF4"/>
    <w:rsid w:val="005F0DE8"/>
    <w:rsid w:val="005F2E2D"/>
    <w:rsid w:val="005F3113"/>
    <w:rsid w:val="005F381B"/>
    <w:rsid w:val="005F3AF0"/>
    <w:rsid w:val="005F3CE6"/>
    <w:rsid w:val="005F404E"/>
    <w:rsid w:val="005F4EBF"/>
    <w:rsid w:val="005F5F7E"/>
    <w:rsid w:val="00600F4D"/>
    <w:rsid w:val="00600FFB"/>
    <w:rsid w:val="00602360"/>
    <w:rsid w:val="00602428"/>
    <w:rsid w:val="006025FD"/>
    <w:rsid w:val="00603414"/>
    <w:rsid w:val="006045C2"/>
    <w:rsid w:val="00605765"/>
    <w:rsid w:val="006074ED"/>
    <w:rsid w:val="0060770B"/>
    <w:rsid w:val="00607D81"/>
    <w:rsid w:val="00607F91"/>
    <w:rsid w:val="006105C7"/>
    <w:rsid w:val="0061199D"/>
    <w:rsid w:val="00612F1C"/>
    <w:rsid w:val="00613FAB"/>
    <w:rsid w:val="00614863"/>
    <w:rsid w:val="00615ECB"/>
    <w:rsid w:val="00616D8A"/>
    <w:rsid w:val="006201BA"/>
    <w:rsid w:val="00622216"/>
    <w:rsid w:val="00624E8C"/>
    <w:rsid w:val="00625130"/>
    <w:rsid w:val="00626A55"/>
    <w:rsid w:val="00627B94"/>
    <w:rsid w:val="00630258"/>
    <w:rsid w:val="00631CE8"/>
    <w:rsid w:val="00632490"/>
    <w:rsid w:val="00632F4B"/>
    <w:rsid w:val="00636EC8"/>
    <w:rsid w:val="006411AA"/>
    <w:rsid w:val="006413B2"/>
    <w:rsid w:val="0064149F"/>
    <w:rsid w:val="00642CC2"/>
    <w:rsid w:val="006442E6"/>
    <w:rsid w:val="006459B4"/>
    <w:rsid w:val="0064691A"/>
    <w:rsid w:val="00647214"/>
    <w:rsid w:val="00647355"/>
    <w:rsid w:val="00647AA3"/>
    <w:rsid w:val="006505E0"/>
    <w:rsid w:val="00650CED"/>
    <w:rsid w:val="006512C7"/>
    <w:rsid w:val="00652647"/>
    <w:rsid w:val="0065269F"/>
    <w:rsid w:val="00654BE9"/>
    <w:rsid w:val="0065514C"/>
    <w:rsid w:val="00656CDB"/>
    <w:rsid w:val="00657E82"/>
    <w:rsid w:val="00662C5D"/>
    <w:rsid w:val="00662F70"/>
    <w:rsid w:val="0066465B"/>
    <w:rsid w:val="00665736"/>
    <w:rsid w:val="00666BCB"/>
    <w:rsid w:val="00667DAE"/>
    <w:rsid w:val="0067666F"/>
    <w:rsid w:val="006778B9"/>
    <w:rsid w:val="00677F92"/>
    <w:rsid w:val="0068250C"/>
    <w:rsid w:val="00692861"/>
    <w:rsid w:val="006931F7"/>
    <w:rsid w:val="006944DB"/>
    <w:rsid w:val="006A0344"/>
    <w:rsid w:val="006A19E6"/>
    <w:rsid w:val="006A1A50"/>
    <w:rsid w:val="006A2A03"/>
    <w:rsid w:val="006A4707"/>
    <w:rsid w:val="006A4D1D"/>
    <w:rsid w:val="006A56AF"/>
    <w:rsid w:val="006A6D15"/>
    <w:rsid w:val="006A7EC6"/>
    <w:rsid w:val="006B02D4"/>
    <w:rsid w:val="006B1D3B"/>
    <w:rsid w:val="006B1EE2"/>
    <w:rsid w:val="006B2809"/>
    <w:rsid w:val="006B2B18"/>
    <w:rsid w:val="006B43B1"/>
    <w:rsid w:val="006B4790"/>
    <w:rsid w:val="006C016A"/>
    <w:rsid w:val="006C0BD7"/>
    <w:rsid w:val="006C1247"/>
    <w:rsid w:val="006C18FC"/>
    <w:rsid w:val="006C3400"/>
    <w:rsid w:val="006C4752"/>
    <w:rsid w:val="006C7A0F"/>
    <w:rsid w:val="006D27B6"/>
    <w:rsid w:val="006D2860"/>
    <w:rsid w:val="006D3225"/>
    <w:rsid w:val="006D46BC"/>
    <w:rsid w:val="006D4771"/>
    <w:rsid w:val="006D5D7D"/>
    <w:rsid w:val="006D5F67"/>
    <w:rsid w:val="006D67A1"/>
    <w:rsid w:val="006D7089"/>
    <w:rsid w:val="006D7A86"/>
    <w:rsid w:val="006E03C8"/>
    <w:rsid w:val="006E2839"/>
    <w:rsid w:val="006E2A41"/>
    <w:rsid w:val="006E2DBD"/>
    <w:rsid w:val="006E69AE"/>
    <w:rsid w:val="006F017F"/>
    <w:rsid w:val="006F0A36"/>
    <w:rsid w:val="006F1060"/>
    <w:rsid w:val="006F24FF"/>
    <w:rsid w:val="006F2733"/>
    <w:rsid w:val="006F284F"/>
    <w:rsid w:val="006F4BC5"/>
    <w:rsid w:val="006F53A0"/>
    <w:rsid w:val="006F6603"/>
    <w:rsid w:val="006F7461"/>
    <w:rsid w:val="00701B00"/>
    <w:rsid w:val="0070582D"/>
    <w:rsid w:val="007068AA"/>
    <w:rsid w:val="007075F0"/>
    <w:rsid w:val="00707FE7"/>
    <w:rsid w:val="007107A9"/>
    <w:rsid w:val="007124C6"/>
    <w:rsid w:val="00713944"/>
    <w:rsid w:val="00713A51"/>
    <w:rsid w:val="00713D29"/>
    <w:rsid w:val="007146AD"/>
    <w:rsid w:val="00714BC1"/>
    <w:rsid w:val="00716E48"/>
    <w:rsid w:val="00717B3F"/>
    <w:rsid w:val="0072154A"/>
    <w:rsid w:val="00721893"/>
    <w:rsid w:val="00721A67"/>
    <w:rsid w:val="00721ACB"/>
    <w:rsid w:val="00723211"/>
    <w:rsid w:val="00723DCD"/>
    <w:rsid w:val="007253AA"/>
    <w:rsid w:val="00730135"/>
    <w:rsid w:val="00730462"/>
    <w:rsid w:val="00730861"/>
    <w:rsid w:val="00730961"/>
    <w:rsid w:val="00730978"/>
    <w:rsid w:val="007362F9"/>
    <w:rsid w:val="007376FE"/>
    <w:rsid w:val="00737729"/>
    <w:rsid w:val="007378DC"/>
    <w:rsid w:val="007412E3"/>
    <w:rsid w:val="00742230"/>
    <w:rsid w:val="0074358F"/>
    <w:rsid w:val="0074681A"/>
    <w:rsid w:val="007469F4"/>
    <w:rsid w:val="00750DBB"/>
    <w:rsid w:val="00750E31"/>
    <w:rsid w:val="0075114A"/>
    <w:rsid w:val="00751265"/>
    <w:rsid w:val="00753167"/>
    <w:rsid w:val="007532D8"/>
    <w:rsid w:val="007570AA"/>
    <w:rsid w:val="00760C62"/>
    <w:rsid w:val="00764C70"/>
    <w:rsid w:val="00765F70"/>
    <w:rsid w:val="00766177"/>
    <w:rsid w:val="00766863"/>
    <w:rsid w:val="00770641"/>
    <w:rsid w:val="00772C2D"/>
    <w:rsid w:val="00774F52"/>
    <w:rsid w:val="00781437"/>
    <w:rsid w:val="00782404"/>
    <w:rsid w:val="0078305B"/>
    <w:rsid w:val="007873C8"/>
    <w:rsid w:val="0079041C"/>
    <w:rsid w:val="007912A0"/>
    <w:rsid w:val="00793188"/>
    <w:rsid w:val="0079419E"/>
    <w:rsid w:val="007955F0"/>
    <w:rsid w:val="00795CE7"/>
    <w:rsid w:val="00796F7F"/>
    <w:rsid w:val="007970DC"/>
    <w:rsid w:val="007A2ED7"/>
    <w:rsid w:val="007A303C"/>
    <w:rsid w:val="007A314C"/>
    <w:rsid w:val="007A39C3"/>
    <w:rsid w:val="007A5E24"/>
    <w:rsid w:val="007A7E87"/>
    <w:rsid w:val="007B00EF"/>
    <w:rsid w:val="007B1634"/>
    <w:rsid w:val="007B19C5"/>
    <w:rsid w:val="007B254B"/>
    <w:rsid w:val="007B5B8E"/>
    <w:rsid w:val="007B5DC5"/>
    <w:rsid w:val="007B6597"/>
    <w:rsid w:val="007B79E4"/>
    <w:rsid w:val="007C1180"/>
    <w:rsid w:val="007C1C73"/>
    <w:rsid w:val="007C2EF4"/>
    <w:rsid w:val="007C33EF"/>
    <w:rsid w:val="007C39D6"/>
    <w:rsid w:val="007C3DB8"/>
    <w:rsid w:val="007C4693"/>
    <w:rsid w:val="007C7DE4"/>
    <w:rsid w:val="007D376E"/>
    <w:rsid w:val="007D45E5"/>
    <w:rsid w:val="007D6F4A"/>
    <w:rsid w:val="007D7603"/>
    <w:rsid w:val="007D7E10"/>
    <w:rsid w:val="007E0861"/>
    <w:rsid w:val="007E09AA"/>
    <w:rsid w:val="007E24E8"/>
    <w:rsid w:val="007E6731"/>
    <w:rsid w:val="007E7182"/>
    <w:rsid w:val="007F0396"/>
    <w:rsid w:val="007F2F67"/>
    <w:rsid w:val="007F3771"/>
    <w:rsid w:val="007F3BBA"/>
    <w:rsid w:val="007F648B"/>
    <w:rsid w:val="00800EDE"/>
    <w:rsid w:val="00800F31"/>
    <w:rsid w:val="0080790C"/>
    <w:rsid w:val="008121AC"/>
    <w:rsid w:val="00812ED5"/>
    <w:rsid w:val="00813240"/>
    <w:rsid w:val="00813B20"/>
    <w:rsid w:val="00821DE2"/>
    <w:rsid w:val="00822F3D"/>
    <w:rsid w:val="00824C03"/>
    <w:rsid w:val="0082565F"/>
    <w:rsid w:val="00827A38"/>
    <w:rsid w:val="00830144"/>
    <w:rsid w:val="008309DA"/>
    <w:rsid w:val="00830E14"/>
    <w:rsid w:val="00830EE9"/>
    <w:rsid w:val="00832EA7"/>
    <w:rsid w:val="00832EF3"/>
    <w:rsid w:val="00834177"/>
    <w:rsid w:val="00834E78"/>
    <w:rsid w:val="00835626"/>
    <w:rsid w:val="00835735"/>
    <w:rsid w:val="00835CDD"/>
    <w:rsid w:val="008367E7"/>
    <w:rsid w:val="00836CF8"/>
    <w:rsid w:val="0083745C"/>
    <w:rsid w:val="008401A7"/>
    <w:rsid w:val="00840DEC"/>
    <w:rsid w:val="00841583"/>
    <w:rsid w:val="008417AA"/>
    <w:rsid w:val="008434F8"/>
    <w:rsid w:val="00843E58"/>
    <w:rsid w:val="00846942"/>
    <w:rsid w:val="008518E4"/>
    <w:rsid w:val="00854F5B"/>
    <w:rsid w:val="00855A0B"/>
    <w:rsid w:val="00855F85"/>
    <w:rsid w:val="008566F0"/>
    <w:rsid w:val="00857074"/>
    <w:rsid w:val="008571F1"/>
    <w:rsid w:val="008615D0"/>
    <w:rsid w:val="00861B55"/>
    <w:rsid w:val="0086264B"/>
    <w:rsid w:val="00864A2B"/>
    <w:rsid w:val="00865CA8"/>
    <w:rsid w:val="008671C7"/>
    <w:rsid w:val="00867292"/>
    <w:rsid w:val="00867E19"/>
    <w:rsid w:val="00870432"/>
    <w:rsid w:val="00870FEE"/>
    <w:rsid w:val="0087195A"/>
    <w:rsid w:val="00872A85"/>
    <w:rsid w:val="00872A90"/>
    <w:rsid w:val="00872DED"/>
    <w:rsid w:val="00873828"/>
    <w:rsid w:val="008739D1"/>
    <w:rsid w:val="00874013"/>
    <w:rsid w:val="0087499C"/>
    <w:rsid w:val="00874EE7"/>
    <w:rsid w:val="008777DE"/>
    <w:rsid w:val="008808EC"/>
    <w:rsid w:val="008821B9"/>
    <w:rsid w:val="008822A2"/>
    <w:rsid w:val="00883772"/>
    <w:rsid w:val="00883CE1"/>
    <w:rsid w:val="00884059"/>
    <w:rsid w:val="008878FB"/>
    <w:rsid w:val="00887EC8"/>
    <w:rsid w:val="00891DC4"/>
    <w:rsid w:val="00894B67"/>
    <w:rsid w:val="00896637"/>
    <w:rsid w:val="0089799F"/>
    <w:rsid w:val="008A13F9"/>
    <w:rsid w:val="008A4622"/>
    <w:rsid w:val="008A5511"/>
    <w:rsid w:val="008A5C16"/>
    <w:rsid w:val="008B1548"/>
    <w:rsid w:val="008B1C77"/>
    <w:rsid w:val="008B2D3A"/>
    <w:rsid w:val="008B646F"/>
    <w:rsid w:val="008B7250"/>
    <w:rsid w:val="008C03BA"/>
    <w:rsid w:val="008C228B"/>
    <w:rsid w:val="008C323D"/>
    <w:rsid w:val="008C3D52"/>
    <w:rsid w:val="008C4294"/>
    <w:rsid w:val="008C591C"/>
    <w:rsid w:val="008C74CF"/>
    <w:rsid w:val="008C7BDA"/>
    <w:rsid w:val="008D1043"/>
    <w:rsid w:val="008D4783"/>
    <w:rsid w:val="008D47B3"/>
    <w:rsid w:val="008D6349"/>
    <w:rsid w:val="008D6F5B"/>
    <w:rsid w:val="008D7475"/>
    <w:rsid w:val="008E1ED6"/>
    <w:rsid w:val="008E42E1"/>
    <w:rsid w:val="008E5302"/>
    <w:rsid w:val="008E6DA4"/>
    <w:rsid w:val="008E76B2"/>
    <w:rsid w:val="008F1FD7"/>
    <w:rsid w:val="008F2393"/>
    <w:rsid w:val="008F2DBE"/>
    <w:rsid w:val="008F44FD"/>
    <w:rsid w:val="008F4657"/>
    <w:rsid w:val="008F50B4"/>
    <w:rsid w:val="008F640E"/>
    <w:rsid w:val="008F69E2"/>
    <w:rsid w:val="008F6CFD"/>
    <w:rsid w:val="008F757A"/>
    <w:rsid w:val="008F7858"/>
    <w:rsid w:val="009025CD"/>
    <w:rsid w:val="00902F19"/>
    <w:rsid w:val="00905502"/>
    <w:rsid w:val="00906280"/>
    <w:rsid w:val="00907C7B"/>
    <w:rsid w:val="00907E0A"/>
    <w:rsid w:val="00911A92"/>
    <w:rsid w:val="009128E4"/>
    <w:rsid w:val="00912DE5"/>
    <w:rsid w:val="00913562"/>
    <w:rsid w:val="00920792"/>
    <w:rsid w:val="00920EF4"/>
    <w:rsid w:val="009226E5"/>
    <w:rsid w:val="0092514E"/>
    <w:rsid w:val="009272F8"/>
    <w:rsid w:val="00927DBA"/>
    <w:rsid w:val="009300E2"/>
    <w:rsid w:val="00931C58"/>
    <w:rsid w:val="009320A9"/>
    <w:rsid w:val="00933EAA"/>
    <w:rsid w:val="00934101"/>
    <w:rsid w:val="009347CD"/>
    <w:rsid w:val="00935263"/>
    <w:rsid w:val="00935D60"/>
    <w:rsid w:val="00935E3A"/>
    <w:rsid w:val="009371EF"/>
    <w:rsid w:val="00937CDA"/>
    <w:rsid w:val="00937F0E"/>
    <w:rsid w:val="00941F8A"/>
    <w:rsid w:val="00942D30"/>
    <w:rsid w:val="00943448"/>
    <w:rsid w:val="009456B2"/>
    <w:rsid w:val="00946897"/>
    <w:rsid w:val="00952DA8"/>
    <w:rsid w:val="009556D9"/>
    <w:rsid w:val="00955A50"/>
    <w:rsid w:val="00955CF5"/>
    <w:rsid w:val="009571A8"/>
    <w:rsid w:val="0095777D"/>
    <w:rsid w:val="009613EC"/>
    <w:rsid w:val="009617A4"/>
    <w:rsid w:val="00961D5B"/>
    <w:rsid w:val="00961EE1"/>
    <w:rsid w:val="00962D5D"/>
    <w:rsid w:val="00963A36"/>
    <w:rsid w:val="00963CF2"/>
    <w:rsid w:val="00963F8F"/>
    <w:rsid w:val="00964637"/>
    <w:rsid w:val="00964955"/>
    <w:rsid w:val="00965210"/>
    <w:rsid w:val="009655D0"/>
    <w:rsid w:val="00965FF6"/>
    <w:rsid w:val="009705B6"/>
    <w:rsid w:val="00972002"/>
    <w:rsid w:val="009756B9"/>
    <w:rsid w:val="00976B1F"/>
    <w:rsid w:val="009777D3"/>
    <w:rsid w:val="00980595"/>
    <w:rsid w:val="0098259B"/>
    <w:rsid w:val="00983FA3"/>
    <w:rsid w:val="0098597D"/>
    <w:rsid w:val="009922C3"/>
    <w:rsid w:val="00992735"/>
    <w:rsid w:val="009930A1"/>
    <w:rsid w:val="00993CEF"/>
    <w:rsid w:val="00994AE6"/>
    <w:rsid w:val="00994D55"/>
    <w:rsid w:val="009961C4"/>
    <w:rsid w:val="009A0102"/>
    <w:rsid w:val="009A1096"/>
    <w:rsid w:val="009A1E60"/>
    <w:rsid w:val="009A1F8A"/>
    <w:rsid w:val="009A2DF4"/>
    <w:rsid w:val="009A4827"/>
    <w:rsid w:val="009A4BD6"/>
    <w:rsid w:val="009A765A"/>
    <w:rsid w:val="009B15D5"/>
    <w:rsid w:val="009B1F71"/>
    <w:rsid w:val="009B5895"/>
    <w:rsid w:val="009B6CB1"/>
    <w:rsid w:val="009B77F1"/>
    <w:rsid w:val="009B7AD9"/>
    <w:rsid w:val="009C01DD"/>
    <w:rsid w:val="009C0DF6"/>
    <w:rsid w:val="009C1CCE"/>
    <w:rsid w:val="009C2011"/>
    <w:rsid w:val="009C227F"/>
    <w:rsid w:val="009C6F41"/>
    <w:rsid w:val="009C7BE6"/>
    <w:rsid w:val="009C7CE8"/>
    <w:rsid w:val="009D0904"/>
    <w:rsid w:val="009D0AEE"/>
    <w:rsid w:val="009D0FE7"/>
    <w:rsid w:val="009D1DD2"/>
    <w:rsid w:val="009D3B94"/>
    <w:rsid w:val="009D400D"/>
    <w:rsid w:val="009D5671"/>
    <w:rsid w:val="009E2F07"/>
    <w:rsid w:val="009E4326"/>
    <w:rsid w:val="009E4875"/>
    <w:rsid w:val="009E5F74"/>
    <w:rsid w:val="009E60E7"/>
    <w:rsid w:val="009E75FB"/>
    <w:rsid w:val="009F2328"/>
    <w:rsid w:val="009F32F7"/>
    <w:rsid w:val="009F4CCE"/>
    <w:rsid w:val="009F6146"/>
    <w:rsid w:val="009F7286"/>
    <w:rsid w:val="009F7FCC"/>
    <w:rsid w:val="00A001A5"/>
    <w:rsid w:val="00A03A80"/>
    <w:rsid w:val="00A0520D"/>
    <w:rsid w:val="00A06D35"/>
    <w:rsid w:val="00A115FE"/>
    <w:rsid w:val="00A12688"/>
    <w:rsid w:val="00A136DD"/>
    <w:rsid w:val="00A139B8"/>
    <w:rsid w:val="00A17457"/>
    <w:rsid w:val="00A17DE8"/>
    <w:rsid w:val="00A21C84"/>
    <w:rsid w:val="00A225F8"/>
    <w:rsid w:val="00A24710"/>
    <w:rsid w:val="00A2669A"/>
    <w:rsid w:val="00A27C0C"/>
    <w:rsid w:val="00A30963"/>
    <w:rsid w:val="00A32574"/>
    <w:rsid w:val="00A327B5"/>
    <w:rsid w:val="00A339DD"/>
    <w:rsid w:val="00A33A6D"/>
    <w:rsid w:val="00A35807"/>
    <w:rsid w:val="00A35D09"/>
    <w:rsid w:val="00A367F6"/>
    <w:rsid w:val="00A36B26"/>
    <w:rsid w:val="00A377C2"/>
    <w:rsid w:val="00A430BE"/>
    <w:rsid w:val="00A432BF"/>
    <w:rsid w:val="00A462FF"/>
    <w:rsid w:val="00A50A50"/>
    <w:rsid w:val="00A51B24"/>
    <w:rsid w:val="00A53562"/>
    <w:rsid w:val="00A55FF5"/>
    <w:rsid w:val="00A56193"/>
    <w:rsid w:val="00A561E6"/>
    <w:rsid w:val="00A66AF5"/>
    <w:rsid w:val="00A66C16"/>
    <w:rsid w:val="00A67E42"/>
    <w:rsid w:val="00A70A8C"/>
    <w:rsid w:val="00A70AB9"/>
    <w:rsid w:val="00A72180"/>
    <w:rsid w:val="00A72713"/>
    <w:rsid w:val="00A72815"/>
    <w:rsid w:val="00A74EC3"/>
    <w:rsid w:val="00A7532A"/>
    <w:rsid w:val="00A75616"/>
    <w:rsid w:val="00A77E17"/>
    <w:rsid w:val="00A801B7"/>
    <w:rsid w:val="00A803DF"/>
    <w:rsid w:val="00A82B32"/>
    <w:rsid w:val="00A83589"/>
    <w:rsid w:val="00A840AB"/>
    <w:rsid w:val="00A847AE"/>
    <w:rsid w:val="00A86B20"/>
    <w:rsid w:val="00A8737B"/>
    <w:rsid w:val="00A921F3"/>
    <w:rsid w:val="00A9432F"/>
    <w:rsid w:val="00A947B4"/>
    <w:rsid w:val="00AA3DB1"/>
    <w:rsid w:val="00AA469F"/>
    <w:rsid w:val="00AA4A37"/>
    <w:rsid w:val="00AB00EA"/>
    <w:rsid w:val="00AB03CF"/>
    <w:rsid w:val="00AB0400"/>
    <w:rsid w:val="00AB0461"/>
    <w:rsid w:val="00AB1640"/>
    <w:rsid w:val="00AB1A21"/>
    <w:rsid w:val="00AB1C4E"/>
    <w:rsid w:val="00AB1EA9"/>
    <w:rsid w:val="00AB3A9E"/>
    <w:rsid w:val="00AB4871"/>
    <w:rsid w:val="00AB4BA5"/>
    <w:rsid w:val="00AB53C3"/>
    <w:rsid w:val="00AC1553"/>
    <w:rsid w:val="00AC170A"/>
    <w:rsid w:val="00AC1FB8"/>
    <w:rsid w:val="00AC2F1B"/>
    <w:rsid w:val="00AC4514"/>
    <w:rsid w:val="00AC5455"/>
    <w:rsid w:val="00AC6104"/>
    <w:rsid w:val="00AD2020"/>
    <w:rsid w:val="00AD2274"/>
    <w:rsid w:val="00AD375B"/>
    <w:rsid w:val="00AD38AF"/>
    <w:rsid w:val="00AD6C25"/>
    <w:rsid w:val="00AE0DE8"/>
    <w:rsid w:val="00AE1047"/>
    <w:rsid w:val="00AE13AA"/>
    <w:rsid w:val="00AE3309"/>
    <w:rsid w:val="00AE36F0"/>
    <w:rsid w:val="00AE3785"/>
    <w:rsid w:val="00AE4DC8"/>
    <w:rsid w:val="00AE5D8B"/>
    <w:rsid w:val="00AE79C8"/>
    <w:rsid w:val="00AF1652"/>
    <w:rsid w:val="00AF438E"/>
    <w:rsid w:val="00AF5DAC"/>
    <w:rsid w:val="00B014E2"/>
    <w:rsid w:val="00B03CB2"/>
    <w:rsid w:val="00B07365"/>
    <w:rsid w:val="00B10AF0"/>
    <w:rsid w:val="00B10B1B"/>
    <w:rsid w:val="00B12E82"/>
    <w:rsid w:val="00B13073"/>
    <w:rsid w:val="00B135D8"/>
    <w:rsid w:val="00B15171"/>
    <w:rsid w:val="00B15298"/>
    <w:rsid w:val="00B16C2D"/>
    <w:rsid w:val="00B1772E"/>
    <w:rsid w:val="00B226EE"/>
    <w:rsid w:val="00B25696"/>
    <w:rsid w:val="00B30FBF"/>
    <w:rsid w:val="00B31DFF"/>
    <w:rsid w:val="00B32935"/>
    <w:rsid w:val="00B33EFB"/>
    <w:rsid w:val="00B349A9"/>
    <w:rsid w:val="00B35185"/>
    <w:rsid w:val="00B357CC"/>
    <w:rsid w:val="00B3581E"/>
    <w:rsid w:val="00B366D6"/>
    <w:rsid w:val="00B36814"/>
    <w:rsid w:val="00B37910"/>
    <w:rsid w:val="00B4131B"/>
    <w:rsid w:val="00B43468"/>
    <w:rsid w:val="00B43745"/>
    <w:rsid w:val="00B43A55"/>
    <w:rsid w:val="00B447D2"/>
    <w:rsid w:val="00B46FDD"/>
    <w:rsid w:val="00B47AA4"/>
    <w:rsid w:val="00B50CDF"/>
    <w:rsid w:val="00B52DEC"/>
    <w:rsid w:val="00B5547F"/>
    <w:rsid w:val="00B56543"/>
    <w:rsid w:val="00B611E1"/>
    <w:rsid w:val="00B637DB"/>
    <w:rsid w:val="00B6466B"/>
    <w:rsid w:val="00B67671"/>
    <w:rsid w:val="00B702EA"/>
    <w:rsid w:val="00B72A81"/>
    <w:rsid w:val="00B75622"/>
    <w:rsid w:val="00B81C09"/>
    <w:rsid w:val="00B82A71"/>
    <w:rsid w:val="00B833D8"/>
    <w:rsid w:val="00B8355E"/>
    <w:rsid w:val="00B84687"/>
    <w:rsid w:val="00B84918"/>
    <w:rsid w:val="00B84E4A"/>
    <w:rsid w:val="00B87344"/>
    <w:rsid w:val="00B8778D"/>
    <w:rsid w:val="00B879B7"/>
    <w:rsid w:val="00B87A6D"/>
    <w:rsid w:val="00B903F6"/>
    <w:rsid w:val="00B90C7D"/>
    <w:rsid w:val="00B927C3"/>
    <w:rsid w:val="00B932B5"/>
    <w:rsid w:val="00B93819"/>
    <w:rsid w:val="00B95810"/>
    <w:rsid w:val="00B96EDD"/>
    <w:rsid w:val="00BA3590"/>
    <w:rsid w:val="00BA4693"/>
    <w:rsid w:val="00BA46FC"/>
    <w:rsid w:val="00BA5A3D"/>
    <w:rsid w:val="00BA65AC"/>
    <w:rsid w:val="00BA78CE"/>
    <w:rsid w:val="00BB2BE0"/>
    <w:rsid w:val="00BB3486"/>
    <w:rsid w:val="00BB4016"/>
    <w:rsid w:val="00BB4992"/>
    <w:rsid w:val="00BB5B3A"/>
    <w:rsid w:val="00BC0809"/>
    <w:rsid w:val="00BC427C"/>
    <w:rsid w:val="00BC5D33"/>
    <w:rsid w:val="00BC6BC0"/>
    <w:rsid w:val="00BC7318"/>
    <w:rsid w:val="00BC7543"/>
    <w:rsid w:val="00BD0CC0"/>
    <w:rsid w:val="00BD3957"/>
    <w:rsid w:val="00BD54B6"/>
    <w:rsid w:val="00BD5E35"/>
    <w:rsid w:val="00BD69E2"/>
    <w:rsid w:val="00BD7287"/>
    <w:rsid w:val="00BD72EA"/>
    <w:rsid w:val="00BD7422"/>
    <w:rsid w:val="00BD7A8A"/>
    <w:rsid w:val="00BE2A13"/>
    <w:rsid w:val="00BE2F95"/>
    <w:rsid w:val="00BE33D0"/>
    <w:rsid w:val="00BE4B4B"/>
    <w:rsid w:val="00BE4C32"/>
    <w:rsid w:val="00BE5282"/>
    <w:rsid w:val="00BE556D"/>
    <w:rsid w:val="00BE642B"/>
    <w:rsid w:val="00BF0314"/>
    <w:rsid w:val="00BF1E3B"/>
    <w:rsid w:val="00BF21B2"/>
    <w:rsid w:val="00BF260E"/>
    <w:rsid w:val="00BF2C51"/>
    <w:rsid w:val="00BF4F80"/>
    <w:rsid w:val="00BF5234"/>
    <w:rsid w:val="00BF52D2"/>
    <w:rsid w:val="00C028B0"/>
    <w:rsid w:val="00C02DC5"/>
    <w:rsid w:val="00C07976"/>
    <w:rsid w:val="00C07DBD"/>
    <w:rsid w:val="00C1054B"/>
    <w:rsid w:val="00C11792"/>
    <w:rsid w:val="00C13604"/>
    <w:rsid w:val="00C14657"/>
    <w:rsid w:val="00C15575"/>
    <w:rsid w:val="00C155D5"/>
    <w:rsid w:val="00C174D8"/>
    <w:rsid w:val="00C175B5"/>
    <w:rsid w:val="00C20D03"/>
    <w:rsid w:val="00C234D2"/>
    <w:rsid w:val="00C23715"/>
    <w:rsid w:val="00C257E9"/>
    <w:rsid w:val="00C30CCF"/>
    <w:rsid w:val="00C30D4B"/>
    <w:rsid w:val="00C312AB"/>
    <w:rsid w:val="00C321CA"/>
    <w:rsid w:val="00C344A2"/>
    <w:rsid w:val="00C40B98"/>
    <w:rsid w:val="00C415EC"/>
    <w:rsid w:val="00C43A4B"/>
    <w:rsid w:val="00C46669"/>
    <w:rsid w:val="00C47118"/>
    <w:rsid w:val="00C532CC"/>
    <w:rsid w:val="00C5353C"/>
    <w:rsid w:val="00C548A1"/>
    <w:rsid w:val="00C57890"/>
    <w:rsid w:val="00C6026F"/>
    <w:rsid w:val="00C60EBD"/>
    <w:rsid w:val="00C61F92"/>
    <w:rsid w:val="00C641B7"/>
    <w:rsid w:val="00C64CD5"/>
    <w:rsid w:val="00C739DC"/>
    <w:rsid w:val="00C743B4"/>
    <w:rsid w:val="00C74456"/>
    <w:rsid w:val="00C754F0"/>
    <w:rsid w:val="00C757B9"/>
    <w:rsid w:val="00C767FE"/>
    <w:rsid w:val="00C76833"/>
    <w:rsid w:val="00C77794"/>
    <w:rsid w:val="00C826AC"/>
    <w:rsid w:val="00C829FA"/>
    <w:rsid w:val="00C8704A"/>
    <w:rsid w:val="00C90859"/>
    <w:rsid w:val="00C9135C"/>
    <w:rsid w:val="00C91F4C"/>
    <w:rsid w:val="00C92871"/>
    <w:rsid w:val="00C963EC"/>
    <w:rsid w:val="00C975E5"/>
    <w:rsid w:val="00CA0481"/>
    <w:rsid w:val="00CA18D9"/>
    <w:rsid w:val="00CA560C"/>
    <w:rsid w:val="00CA7B3D"/>
    <w:rsid w:val="00CA7C82"/>
    <w:rsid w:val="00CB0696"/>
    <w:rsid w:val="00CB06F4"/>
    <w:rsid w:val="00CB19A5"/>
    <w:rsid w:val="00CB1EE9"/>
    <w:rsid w:val="00CB5DB1"/>
    <w:rsid w:val="00CB600C"/>
    <w:rsid w:val="00CB637A"/>
    <w:rsid w:val="00CB6DC5"/>
    <w:rsid w:val="00CB6E96"/>
    <w:rsid w:val="00CB74AB"/>
    <w:rsid w:val="00CB752B"/>
    <w:rsid w:val="00CC0391"/>
    <w:rsid w:val="00CC2B88"/>
    <w:rsid w:val="00CC33DB"/>
    <w:rsid w:val="00CC549A"/>
    <w:rsid w:val="00CC752E"/>
    <w:rsid w:val="00CD1065"/>
    <w:rsid w:val="00CD16F1"/>
    <w:rsid w:val="00CD1AD8"/>
    <w:rsid w:val="00CD6754"/>
    <w:rsid w:val="00CE0C0A"/>
    <w:rsid w:val="00CE25A5"/>
    <w:rsid w:val="00CE46FD"/>
    <w:rsid w:val="00CE4C31"/>
    <w:rsid w:val="00CE5EFD"/>
    <w:rsid w:val="00CE5F0C"/>
    <w:rsid w:val="00CE6298"/>
    <w:rsid w:val="00CE6A8D"/>
    <w:rsid w:val="00CF0187"/>
    <w:rsid w:val="00CF01A2"/>
    <w:rsid w:val="00CF0DEE"/>
    <w:rsid w:val="00CF0E42"/>
    <w:rsid w:val="00CF1B55"/>
    <w:rsid w:val="00CF258E"/>
    <w:rsid w:val="00CF36ED"/>
    <w:rsid w:val="00CF41A5"/>
    <w:rsid w:val="00CF6733"/>
    <w:rsid w:val="00CF697D"/>
    <w:rsid w:val="00CF7471"/>
    <w:rsid w:val="00CF7B49"/>
    <w:rsid w:val="00D02EAA"/>
    <w:rsid w:val="00D03DA0"/>
    <w:rsid w:val="00D04866"/>
    <w:rsid w:val="00D05BD7"/>
    <w:rsid w:val="00D06236"/>
    <w:rsid w:val="00D12832"/>
    <w:rsid w:val="00D1422C"/>
    <w:rsid w:val="00D15AB0"/>
    <w:rsid w:val="00D16690"/>
    <w:rsid w:val="00D2235F"/>
    <w:rsid w:val="00D22672"/>
    <w:rsid w:val="00D2378E"/>
    <w:rsid w:val="00D239A2"/>
    <w:rsid w:val="00D23C6C"/>
    <w:rsid w:val="00D24897"/>
    <w:rsid w:val="00D24FD7"/>
    <w:rsid w:val="00D2538D"/>
    <w:rsid w:val="00D25675"/>
    <w:rsid w:val="00D26470"/>
    <w:rsid w:val="00D27016"/>
    <w:rsid w:val="00D304C4"/>
    <w:rsid w:val="00D30F5B"/>
    <w:rsid w:val="00D3270A"/>
    <w:rsid w:val="00D347B2"/>
    <w:rsid w:val="00D35F96"/>
    <w:rsid w:val="00D40BCA"/>
    <w:rsid w:val="00D41143"/>
    <w:rsid w:val="00D431E4"/>
    <w:rsid w:val="00D436DB"/>
    <w:rsid w:val="00D4529A"/>
    <w:rsid w:val="00D4541F"/>
    <w:rsid w:val="00D47C04"/>
    <w:rsid w:val="00D521B6"/>
    <w:rsid w:val="00D5244E"/>
    <w:rsid w:val="00D52899"/>
    <w:rsid w:val="00D54392"/>
    <w:rsid w:val="00D555B1"/>
    <w:rsid w:val="00D556D0"/>
    <w:rsid w:val="00D57A3E"/>
    <w:rsid w:val="00D61363"/>
    <w:rsid w:val="00D632A8"/>
    <w:rsid w:val="00D632BA"/>
    <w:rsid w:val="00D66102"/>
    <w:rsid w:val="00D667EA"/>
    <w:rsid w:val="00D7327A"/>
    <w:rsid w:val="00D73B00"/>
    <w:rsid w:val="00D752D3"/>
    <w:rsid w:val="00D81757"/>
    <w:rsid w:val="00D823A8"/>
    <w:rsid w:val="00D83923"/>
    <w:rsid w:val="00D85CCC"/>
    <w:rsid w:val="00D875C1"/>
    <w:rsid w:val="00D87DB0"/>
    <w:rsid w:val="00D9001E"/>
    <w:rsid w:val="00D91894"/>
    <w:rsid w:val="00D92B0B"/>
    <w:rsid w:val="00D93776"/>
    <w:rsid w:val="00D93EAB"/>
    <w:rsid w:val="00D954DC"/>
    <w:rsid w:val="00D95D9E"/>
    <w:rsid w:val="00D96FC2"/>
    <w:rsid w:val="00D972CF"/>
    <w:rsid w:val="00D97E60"/>
    <w:rsid w:val="00DA2CBD"/>
    <w:rsid w:val="00DA3DB7"/>
    <w:rsid w:val="00DA3F0B"/>
    <w:rsid w:val="00DA4710"/>
    <w:rsid w:val="00DA5DCD"/>
    <w:rsid w:val="00DB09DF"/>
    <w:rsid w:val="00DB0EC7"/>
    <w:rsid w:val="00DB1606"/>
    <w:rsid w:val="00DB3D09"/>
    <w:rsid w:val="00DB3F65"/>
    <w:rsid w:val="00DB7590"/>
    <w:rsid w:val="00DC0B36"/>
    <w:rsid w:val="00DC2970"/>
    <w:rsid w:val="00DC366E"/>
    <w:rsid w:val="00DC39E3"/>
    <w:rsid w:val="00DC3EA1"/>
    <w:rsid w:val="00DC4089"/>
    <w:rsid w:val="00DC5E1B"/>
    <w:rsid w:val="00DC6737"/>
    <w:rsid w:val="00DD156B"/>
    <w:rsid w:val="00DD5D0E"/>
    <w:rsid w:val="00DD79B5"/>
    <w:rsid w:val="00DE0311"/>
    <w:rsid w:val="00DE147F"/>
    <w:rsid w:val="00DE3B8A"/>
    <w:rsid w:val="00DE4B59"/>
    <w:rsid w:val="00DE5815"/>
    <w:rsid w:val="00DE5BDC"/>
    <w:rsid w:val="00DE69DC"/>
    <w:rsid w:val="00DE703D"/>
    <w:rsid w:val="00DF26DA"/>
    <w:rsid w:val="00DF2B1F"/>
    <w:rsid w:val="00DF6666"/>
    <w:rsid w:val="00DF6744"/>
    <w:rsid w:val="00DF74D5"/>
    <w:rsid w:val="00E03EFC"/>
    <w:rsid w:val="00E104D3"/>
    <w:rsid w:val="00E11A35"/>
    <w:rsid w:val="00E11CED"/>
    <w:rsid w:val="00E15959"/>
    <w:rsid w:val="00E16750"/>
    <w:rsid w:val="00E176DC"/>
    <w:rsid w:val="00E213A2"/>
    <w:rsid w:val="00E23511"/>
    <w:rsid w:val="00E239D1"/>
    <w:rsid w:val="00E2498B"/>
    <w:rsid w:val="00E2535C"/>
    <w:rsid w:val="00E256FA"/>
    <w:rsid w:val="00E30F0C"/>
    <w:rsid w:val="00E31EBF"/>
    <w:rsid w:val="00E32F99"/>
    <w:rsid w:val="00E33347"/>
    <w:rsid w:val="00E33D6B"/>
    <w:rsid w:val="00E3470A"/>
    <w:rsid w:val="00E359A6"/>
    <w:rsid w:val="00E36149"/>
    <w:rsid w:val="00E362BB"/>
    <w:rsid w:val="00E37CE4"/>
    <w:rsid w:val="00E45D06"/>
    <w:rsid w:val="00E45E75"/>
    <w:rsid w:val="00E477CD"/>
    <w:rsid w:val="00E506EA"/>
    <w:rsid w:val="00E53747"/>
    <w:rsid w:val="00E54CAE"/>
    <w:rsid w:val="00E55D54"/>
    <w:rsid w:val="00E55E40"/>
    <w:rsid w:val="00E610EE"/>
    <w:rsid w:val="00E616E5"/>
    <w:rsid w:val="00E61B38"/>
    <w:rsid w:val="00E636E5"/>
    <w:rsid w:val="00E63797"/>
    <w:rsid w:val="00E63A12"/>
    <w:rsid w:val="00E651AB"/>
    <w:rsid w:val="00E65369"/>
    <w:rsid w:val="00E65A9E"/>
    <w:rsid w:val="00E66C19"/>
    <w:rsid w:val="00E67B9D"/>
    <w:rsid w:val="00E70496"/>
    <w:rsid w:val="00E70C73"/>
    <w:rsid w:val="00E72E36"/>
    <w:rsid w:val="00E744F9"/>
    <w:rsid w:val="00E761AB"/>
    <w:rsid w:val="00E765BB"/>
    <w:rsid w:val="00E76B82"/>
    <w:rsid w:val="00E80147"/>
    <w:rsid w:val="00E8079D"/>
    <w:rsid w:val="00E81937"/>
    <w:rsid w:val="00E8252F"/>
    <w:rsid w:val="00E82DE7"/>
    <w:rsid w:val="00E83CB0"/>
    <w:rsid w:val="00E842B9"/>
    <w:rsid w:val="00E849B6"/>
    <w:rsid w:val="00E87EA1"/>
    <w:rsid w:val="00E90311"/>
    <w:rsid w:val="00E903F8"/>
    <w:rsid w:val="00E92008"/>
    <w:rsid w:val="00E95249"/>
    <w:rsid w:val="00E9698B"/>
    <w:rsid w:val="00E96A3E"/>
    <w:rsid w:val="00EA091D"/>
    <w:rsid w:val="00EA1EC2"/>
    <w:rsid w:val="00EA3BF9"/>
    <w:rsid w:val="00EA4241"/>
    <w:rsid w:val="00EA44B5"/>
    <w:rsid w:val="00EA6981"/>
    <w:rsid w:val="00EB13E6"/>
    <w:rsid w:val="00EB149D"/>
    <w:rsid w:val="00EB269E"/>
    <w:rsid w:val="00EB356D"/>
    <w:rsid w:val="00EB6901"/>
    <w:rsid w:val="00EB6AC7"/>
    <w:rsid w:val="00EB6B19"/>
    <w:rsid w:val="00EB733F"/>
    <w:rsid w:val="00EC165F"/>
    <w:rsid w:val="00EC3C76"/>
    <w:rsid w:val="00EC5784"/>
    <w:rsid w:val="00EC57D6"/>
    <w:rsid w:val="00EC62FC"/>
    <w:rsid w:val="00ED0E17"/>
    <w:rsid w:val="00ED4133"/>
    <w:rsid w:val="00ED5A8F"/>
    <w:rsid w:val="00ED6230"/>
    <w:rsid w:val="00ED6665"/>
    <w:rsid w:val="00ED666A"/>
    <w:rsid w:val="00EE034B"/>
    <w:rsid w:val="00EE3BB7"/>
    <w:rsid w:val="00EE530C"/>
    <w:rsid w:val="00EE6048"/>
    <w:rsid w:val="00EE671F"/>
    <w:rsid w:val="00EE6FBC"/>
    <w:rsid w:val="00EF0949"/>
    <w:rsid w:val="00EF18DF"/>
    <w:rsid w:val="00EF311B"/>
    <w:rsid w:val="00EF4847"/>
    <w:rsid w:val="00EF51B9"/>
    <w:rsid w:val="00EF78A4"/>
    <w:rsid w:val="00EF7EF0"/>
    <w:rsid w:val="00F10319"/>
    <w:rsid w:val="00F107DA"/>
    <w:rsid w:val="00F15315"/>
    <w:rsid w:val="00F15FFC"/>
    <w:rsid w:val="00F16B24"/>
    <w:rsid w:val="00F179A6"/>
    <w:rsid w:val="00F23335"/>
    <w:rsid w:val="00F2407F"/>
    <w:rsid w:val="00F24D5E"/>
    <w:rsid w:val="00F24F5A"/>
    <w:rsid w:val="00F256ED"/>
    <w:rsid w:val="00F278FC"/>
    <w:rsid w:val="00F3155A"/>
    <w:rsid w:val="00F34145"/>
    <w:rsid w:val="00F351CB"/>
    <w:rsid w:val="00F36EC3"/>
    <w:rsid w:val="00F3760E"/>
    <w:rsid w:val="00F40256"/>
    <w:rsid w:val="00F41CE3"/>
    <w:rsid w:val="00F432F7"/>
    <w:rsid w:val="00F45650"/>
    <w:rsid w:val="00F457FE"/>
    <w:rsid w:val="00F46BB0"/>
    <w:rsid w:val="00F47494"/>
    <w:rsid w:val="00F47860"/>
    <w:rsid w:val="00F47B10"/>
    <w:rsid w:val="00F5059B"/>
    <w:rsid w:val="00F513C5"/>
    <w:rsid w:val="00F525DA"/>
    <w:rsid w:val="00F55DF1"/>
    <w:rsid w:val="00F57C4C"/>
    <w:rsid w:val="00F601A5"/>
    <w:rsid w:val="00F60E37"/>
    <w:rsid w:val="00F632ED"/>
    <w:rsid w:val="00F63459"/>
    <w:rsid w:val="00F63EEE"/>
    <w:rsid w:val="00F650D8"/>
    <w:rsid w:val="00F652BB"/>
    <w:rsid w:val="00F65C9C"/>
    <w:rsid w:val="00F6646D"/>
    <w:rsid w:val="00F66DCB"/>
    <w:rsid w:val="00F70C1C"/>
    <w:rsid w:val="00F71127"/>
    <w:rsid w:val="00F713D2"/>
    <w:rsid w:val="00F7151C"/>
    <w:rsid w:val="00F7191F"/>
    <w:rsid w:val="00F723CA"/>
    <w:rsid w:val="00F72529"/>
    <w:rsid w:val="00F74953"/>
    <w:rsid w:val="00F7583C"/>
    <w:rsid w:val="00F77310"/>
    <w:rsid w:val="00F7791F"/>
    <w:rsid w:val="00F80515"/>
    <w:rsid w:val="00F843AB"/>
    <w:rsid w:val="00F846E9"/>
    <w:rsid w:val="00F87455"/>
    <w:rsid w:val="00F87D13"/>
    <w:rsid w:val="00F90962"/>
    <w:rsid w:val="00F90C1B"/>
    <w:rsid w:val="00F93830"/>
    <w:rsid w:val="00F940E6"/>
    <w:rsid w:val="00F97B45"/>
    <w:rsid w:val="00FA00FC"/>
    <w:rsid w:val="00FA1690"/>
    <w:rsid w:val="00FA3421"/>
    <w:rsid w:val="00FA78E6"/>
    <w:rsid w:val="00FB0CF9"/>
    <w:rsid w:val="00FB10D6"/>
    <w:rsid w:val="00FB1171"/>
    <w:rsid w:val="00FB164B"/>
    <w:rsid w:val="00FB1F1A"/>
    <w:rsid w:val="00FB262A"/>
    <w:rsid w:val="00FB2C57"/>
    <w:rsid w:val="00FB3060"/>
    <w:rsid w:val="00FB3845"/>
    <w:rsid w:val="00FB4EAB"/>
    <w:rsid w:val="00FB6731"/>
    <w:rsid w:val="00FB6E16"/>
    <w:rsid w:val="00FB74BD"/>
    <w:rsid w:val="00FC009F"/>
    <w:rsid w:val="00FC0D8B"/>
    <w:rsid w:val="00FC1FBC"/>
    <w:rsid w:val="00FC229D"/>
    <w:rsid w:val="00FC256D"/>
    <w:rsid w:val="00FC2AEB"/>
    <w:rsid w:val="00FC2E38"/>
    <w:rsid w:val="00FC2F74"/>
    <w:rsid w:val="00FC56DC"/>
    <w:rsid w:val="00FC57D0"/>
    <w:rsid w:val="00FC5805"/>
    <w:rsid w:val="00FC735F"/>
    <w:rsid w:val="00FD1D30"/>
    <w:rsid w:val="00FD2827"/>
    <w:rsid w:val="00FD2D0A"/>
    <w:rsid w:val="00FD3178"/>
    <w:rsid w:val="00FD78EF"/>
    <w:rsid w:val="00FD7C97"/>
    <w:rsid w:val="00FE094F"/>
    <w:rsid w:val="00FE137B"/>
    <w:rsid w:val="00FE2F9A"/>
    <w:rsid w:val="00FE38C1"/>
    <w:rsid w:val="00FE4193"/>
    <w:rsid w:val="00FE4301"/>
    <w:rsid w:val="00FE53C2"/>
    <w:rsid w:val="00FF07BE"/>
    <w:rsid w:val="00FF0B4C"/>
    <w:rsid w:val="00FF1948"/>
    <w:rsid w:val="00FF1BBE"/>
    <w:rsid w:val="00FF1CEF"/>
    <w:rsid w:val="00FF213B"/>
    <w:rsid w:val="00FF3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AD3BF9"/>
  <w15:docId w15:val="{44CFE7BC-CBDE-4883-AC76-4F1DED871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5DB1"/>
  </w:style>
  <w:style w:type="paragraph" w:styleId="Ttulo1">
    <w:name w:val="heading 1"/>
    <w:basedOn w:val="Normal"/>
    <w:next w:val="Normal"/>
    <w:link w:val="Ttulo1Car"/>
    <w:uiPriority w:val="9"/>
    <w:qFormat/>
    <w:rsid w:val="00BB2B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2F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B2B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2B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BB2BE0"/>
    <w:rPr>
      <w:smallCaps/>
      <w:color w:val="5A5A5A" w:themeColor="text1" w:themeTint="A5"/>
    </w:rPr>
  </w:style>
  <w:style w:type="character" w:customStyle="1" w:styleId="Ttulo1Car">
    <w:name w:val="Título 1 Car"/>
    <w:basedOn w:val="Fuentedeprrafopredeter"/>
    <w:link w:val="Ttulo1"/>
    <w:uiPriority w:val="9"/>
    <w:rsid w:val="00BB2B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2275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755B"/>
  </w:style>
  <w:style w:type="paragraph" w:styleId="Piedepgina">
    <w:name w:val="footer"/>
    <w:basedOn w:val="Normal"/>
    <w:link w:val="PiedepginaCar"/>
    <w:unhideWhenUsed/>
    <w:rsid w:val="002275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22755B"/>
  </w:style>
  <w:style w:type="table" w:styleId="Sombreadoclaro-nfasis1">
    <w:name w:val="Light Shading Accent 1"/>
    <w:basedOn w:val="Tablanormal"/>
    <w:uiPriority w:val="60"/>
    <w:rsid w:val="008837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customStyle="1" w:styleId="Tabladecuadrcula2-nfasis31">
    <w:name w:val="Tabla de cuadrícula 2 - Énfasis 31"/>
    <w:basedOn w:val="Tablanormal"/>
    <w:uiPriority w:val="47"/>
    <w:rsid w:val="00721AC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ewithheader">
    <w:name w:val="Table with header"/>
    <w:basedOn w:val="Tablanormal"/>
    <w:uiPriority w:val="50"/>
    <w:rsid w:val="00D875C1"/>
    <w:pPr>
      <w:spacing w:after="0" w:line="240" w:lineRule="auto"/>
    </w:p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table" w:customStyle="1" w:styleId="Tabladelista2-nfasis31">
    <w:name w:val="Tabla de lista 2 - Énfasis 31"/>
    <w:basedOn w:val="Tablanormal"/>
    <w:uiPriority w:val="47"/>
    <w:rsid w:val="00721AC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Prrafodelista">
    <w:name w:val="List Paragraph"/>
    <w:basedOn w:val="Normal"/>
    <w:uiPriority w:val="34"/>
    <w:qFormat/>
    <w:rsid w:val="00AE4DC8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1462A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462A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462A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462A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462AA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462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62AA"/>
    <w:rPr>
      <w:rFonts w:ascii="Segoe UI" w:hAnsi="Segoe UI" w:cs="Segoe UI"/>
      <w:sz w:val="18"/>
      <w:szCs w:val="18"/>
    </w:rPr>
  </w:style>
  <w:style w:type="character" w:styleId="Nmerodepgina">
    <w:name w:val="page number"/>
    <w:basedOn w:val="Fuentedeprrafopredeter"/>
    <w:semiHidden/>
    <w:rsid w:val="000C5238"/>
  </w:style>
  <w:style w:type="character" w:styleId="Hipervnculo">
    <w:name w:val="Hyperlink"/>
    <w:basedOn w:val="Fuentedeprrafopredeter"/>
    <w:uiPriority w:val="99"/>
    <w:unhideWhenUsed/>
    <w:rsid w:val="00561B03"/>
    <w:rPr>
      <w:color w:val="0563C1" w:themeColor="hyperlink"/>
      <w:u w:val="single"/>
    </w:rPr>
  </w:style>
  <w:style w:type="table" w:styleId="Tabladelista2-nfasis3">
    <w:name w:val="List Table 2 Accent 3"/>
    <w:basedOn w:val="Tablanormal"/>
    <w:uiPriority w:val="47"/>
    <w:rsid w:val="0034790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CA">
    <w:name w:val="TCA"/>
    <w:basedOn w:val="Tablanormal"/>
    <w:uiPriority w:val="99"/>
    <w:rsid w:val="009320A9"/>
    <w:pPr>
      <w:spacing w:after="0" w:line="240" w:lineRule="auto"/>
    </w:pPr>
    <w:tblPr>
      <w:tblBorders>
        <w:top w:val="single" w:sz="2" w:space="0" w:color="BFBFBF" w:themeColor="background1" w:themeShade="BF"/>
        <w:left w:val="single" w:sz="2" w:space="0" w:color="BFBFBF" w:themeColor="background1" w:themeShade="BF"/>
        <w:bottom w:val="single" w:sz="2" w:space="0" w:color="BFBFBF" w:themeColor="background1" w:themeShade="BF"/>
        <w:right w:val="single" w:sz="2" w:space="0" w:color="BFBFBF" w:themeColor="background1" w:themeShade="BF"/>
        <w:insideH w:val="single" w:sz="2" w:space="0" w:color="BFBFBF" w:themeColor="background1" w:themeShade="BF"/>
        <w:insideV w:val="single" w:sz="2" w:space="0" w:color="BFBFBF" w:themeColor="background1" w:themeShade="BF"/>
      </w:tblBorders>
    </w:tblPr>
    <w:tblStylePr w:type="firstRow">
      <w:pPr>
        <w:jc w:val="center"/>
      </w:pPr>
      <w:rPr>
        <w:rFonts w:asciiTheme="majorHAnsi" w:hAnsiTheme="majorHAnsi"/>
        <w:b/>
        <w:color w:val="FFFFFF" w:themeColor="background1"/>
        <w:sz w:val="24"/>
      </w:rPr>
      <w:tblPr/>
      <w:tcPr>
        <w:shd w:val="clear" w:color="auto" w:fill="FF0000"/>
        <w:vAlign w:val="center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1200AA"/>
    <w:rPr>
      <w:color w:val="808080"/>
    </w:rPr>
  </w:style>
  <w:style w:type="table" w:styleId="Tablaconcuadrcula">
    <w:name w:val="Table Grid"/>
    <w:basedOn w:val="Tablanormal"/>
    <w:uiPriority w:val="39"/>
    <w:rsid w:val="003905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7F2F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sutil2">
    <w:name w:val="Table Subtle 2"/>
    <w:basedOn w:val="Tablanormal"/>
    <w:uiPriority w:val="99"/>
    <w:rsid w:val="002800C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normal5">
    <w:name w:val="Plain Table 5"/>
    <w:basedOn w:val="Tablanormal"/>
    <w:uiPriority w:val="45"/>
    <w:rsid w:val="002800C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3-nfasis2">
    <w:name w:val="Grid Table 3 Accent 2"/>
    <w:basedOn w:val="Tablanormal"/>
    <w:uiPriority w:val="48"/>
    <w:rsid w:val="002800CC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paragraph" w:customStyle="1" w:styleId="Default">
    <w:name w:val="Default"/>
    <w:rsid w:val="001B02C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normaltextrun">
    <w:name w:val="normaltextrun"/>
    <w:basedOn w:val="Fuentedeprrafopredeter"/>
    <w:rsid w:val="00FC009F"/>
  </w:style>
  <w:style w:type="character" w:customStyle="1" w:styleId="scxw33777266">
    <w:name w:val="scxw33777266"/>
    <w:basedOn w:val="Fuentedeprrafopredeter"/>
    <w:rsid w:val="00FC009F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56193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E765BB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765B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765B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8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8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7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1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5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9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2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9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://10.200.4.165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ons\Documents\Documentos%20Assist\W37\PM-13470-AgrupaciondeTransacciones-hos400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69DAD6-D8D2-4A17-B00C-324B4FAB1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PM-13470-AgrupaciondeTransacciones-hos400</Template>
  <TotalTime>294</TotalTime>
  <Pages>1</Pages>
  <Words>2690</Words>
  <Characters>14799</Characters>
  <Application>Microsoft Office Word</Application>
  <DocSecurity>0</DocSecurity>
  <Lines>123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Assist</vt:lpstr>
    </vt:vector>
  </TitlesOfParts>
  <Company/>
  <LinksUpToDate>false</LinksUpToDate>
  <CharactersWithSpaces>17455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 Cons Robles</dc:creator>
  <cp:keywords>FRXXX</cp:keywords>
  <dc:description/>
  <cp:lastModifiedBy>INAP EOH</cp:lastModifiedBy>
  <cp:revision>15</cp:revision>
  <dcterms:created xsi:type="dcterms:W3CDTF">2023-06-15T15:53:00Z</dcterms:created>
  <dcterms:modified xsi:type="dcterms:W3CDTF">2023-06-26T19:41:00Z</dcterms:modified>
</cp:coreProperties>
</file>